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E1F3A" w14:textId="3FE708C5" w:rsidR="001E59F3" w:rsidRPr="00432F5C" w:rsidRDefault="003E23DB" w:rsidP="008A5F98">
      <w:pPr>
        <w:pStyle w:val="Normal-MS"/>
        <w:rPr>
          <w:color w:val="auto"/>
        </w:rPr>
      </w:pPr>
      <w:r w:rsidRPr="00432F5C">
        <w:rPr>
          <w:noProof/>
          <w:color w:val="auto"/>
          <w:lang w:bidi="fr-FR"/>
        </w:rPr>
        <w:drawing>
          <wp:anchor distT="0" distB="0" distL="114300" distR="114300" simplePos="0" relativeHeight="251660288" behindDoc="1" locked="0" layoutInCell="1" allowOverlap="1" wp14:anchorId="1D483D5E" wp14:editId="06EBA5E6">
            <wp:simplePos x="0" y="0"/>
            <wp:positionH relativeFrom="column">
              <wp:posOffset>-7951</wp:posOffset>
            </wp:positionH>
            <wp:positionV relativeFrom="paragraph">
              <wp:posOffset>989937</wp:posOffset>
            </wp:positionV>
            <wp:extent cx="6219825" cy="6219825"/>
            <wp:effectExtent l="0" t="0" r="9525" b="952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8">
                      <a:extLst>
                        <a:ext uri="{837473B0-CC2E-450A-ABE3-18F120FF3D39}">
                          <a1611:picAttrSrcUrl xmlns:a1611="http://schemas.microsoft.com/office/drawing/2016/11/main" r:id="rId9"/>
                        </a:ext>
                      </a:extLst>
                    </a:blip>
                    <a:stretch>
                      <a:fillRect/>
                    </a:stretch>
                  </pic:blipFill>
                  <pic:spPr>
                    <a:xfrm>
                      <a:off x="0" y="0"/>
                      <a:ext cx="6219825" cy="6219825"/>
                    </a:xfrm>
                    <a:prstGeom prst="rect">
                      <a:avLst/>
                    </a:prstGeom>
                  </pic:spPr>
                </pic:pic>
              </a:graphicData>
            </a:graphic>
          </wp:anchor>
        </w:drawing>
      </w:r>
      <w:r w:rsidR="00A91D75" w:rsidRPr="00432F5C">
        <w:rPr>
          <w:noProof/>
          <w:color w:val="auto"/>
          <w:lang w:bidi="fr-FR"/>
        </w:rPr>
        <mc:AlternateContent>
          <mc:Choice Requires="wps">
            <w:drawing>
              <wp:anchor distT="0" distB="0" distL="114300" distR="114300" simplePos="0" relativeHeight="251655168" behindDoc="1" locked="0" layoutInCell="1" allowOverlap="1" wp14:anchorId="799E2185" wp14:editId="2753749D">
                <wp:simplePos x="0" y="0"/>
                <wp:positionH relativeFrom="column">
                  <wp:posOffset>-731520</wp:posOffset>
                </wp:positionH>
                <wp:positionV relativeFrom="page">
                  <wp:posOffset>631066</wp:posOffset>
                </wp:positionV>
                <wp:extent cx="5769610" cy="4159876"/>
                <wp:effectExtent l="0" t="0" r="2540" b="0"/>
                <wp:wrapNone/>
                <wp:docPr id="2" name="Rectangle 2" descr="rectangle coloré"/>
                <wp:cNvGraphicFramePr/>
                <a:graphic xmlns:a="http://schemas.openxmlformats.org/drawingml/2006/main">
                  <a:graphicData uri="http://schemas.microsoft.com/office/word/2010/wordprocessingShape">
                    <wps:wsp>
                      <wps:cNvSpPr/>
                      <wps:spPr>
                        <a:xfrm>
                          <a:off x="0" y="0"/>
                          <a:ext cx="5769610" cy="4159876"/>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70482F" id="Rectangle 2" o:spid="_x0000_s1026" alt="rectangle coloré" style="position:absolute;margin-left:-57.6pt;margin-top:49.7pt;width:454.3pt;height:327.55pt;z-index:-25166131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" fillcolor="#f3d569 [3204]" stroked="f" strokeweight="2pt">
                <w10:wrap anchory="page"/>
              </v:rect>
            </w:pict>
          </mc:Fallback>
        </mc:AlternateContent>
      </w:r>
    </w:p>
    <w:tbl>
      <w:tblPr>
        <w:tblpPr w:leftFromText="180" w:rightFromText="180" w:vertAnchor="text" w:tblpX="-19" w:tblpY="82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379"/>
      </w:tblGrid>
      <w:tr w:rsidR="00432F5C" w:rsidRPr="00432F5C" w14:paraId="35CEA8E1" w14:textId="77777777" w:rsidTr="00683D56">
        <w:trPr>
          <w:trHeight w:val="2150"/>
        </w:trPr>
        <w:tc>
          <w:tcPr>
            <w:tcW w:w="6379" w:type="dxa"/>
            <w:tcBorders>
              <w:top w:val="nil"/>
              <w:left w:val="nil"/>
              <w:bottom w:val="nil"/>
              <w:right w:val="nil"/>
            </w:tcBorders>
            <w:vAlign w:val="center"/>
          </w:tcPr>
          <w:p w14:paraId="1487B8F1" w14:textId="0916064F" w:rsidR="00A91D75" w:rsidRPr="00432F5C" w:rsidRDefault="00683D56" w:rsidP="00FE55AF">
            <w:pPr>
              <w:pStyle w:val="Titre"/>
              <w:framePr w:hSpace="0" w:wrap="auto" w:vAnchor="margin" w:xAlign="left" w:yAlign="inline"/>
              <w:rPr>
                <w:color w:val="auto"/>
                <w:sz w:val="84"/>
                <w:szCs w:val="84"/>
              </w:rPr>
            </w:pPr>
            <w:r w:rsidRPr="00AE2160">
              <w:rPr>
                <w:noProof/>
                <w:sz w:val="84"/>
                <w:szCs w:val="84"/>
                <w:lang w:bidi="fr-FR"/>
              </w:rPr>
              <mc:AlternateContent>
                <mc:Choice Requires="wps">
                  <w:drawing>
                    <wp:anchor distT="0" distB="0" distL="114300" distR="114300" simplePos="0" relativeHeight="251661312" behindDoc="1" locked="0" layoutInCell="1" allowOverlap="1" wp14:anchorId="3274BBAD" wp14:editId="7DBE9834">
                      <wp:simplePos x="0" y="0"/>
                      <wp:positionH relativeFrom="column">
                        <wp:posOffset>-718820</wp:posOffset>
                      </wp:positionH>
                      <wp:positionV relativeFrom="page">
                        <wp:posOffset>-104775</wp:posOffset>
                      </wp:positionV>
                      <wp:extent cx="4810125" cy="1570990"/>
                      <wp:effectExtent l="0" t="0" r="9525" b="0"/>
                      <wp:wrapNone/>
                      <wp:docPr id="4" name="Rectangle : Coin rogné 4" descr="rectangle coloré"/>
                      <wp:cNvGraphicFramePr/>
                      <a:graphic xmlns:a="http://schemas.openxmlformats.org/drawingml/2006/main">
                        <a:graphicData uri="http://schemas.microsoft.com/office/word/2010/wordprocessingShape">
                          <wps:wsp>
                            <wps:cNvSpPr/>
                            <wps:spPr>
                              <a:xfrm flipV="1">
                                <a:off x="0" y="0"/>
                                <a:ext cx="4810125" cy="1570990"/>
                              </a:xfrm>
                              <a:prstGeom prst="snip1Rect">
                                <a:avLst>
                                  <a:gd name="adj" fmla="val 47819"/>
                                </a:avLst>
                              </a:prstGeom>
                              <a:solidFill>
                                <a:schemeClr val="tx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2EC1B" id="Rectangle : Coin rogné 4" o:spid="_x0000_s1026" alt="rectangle coloré" style="position:absolute;margin-left:-56.6pt;margin-top:-8.25pt;width:378.75pt;height:123.7p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4810125,157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" path="m,l4058893,r751232,751232l4810125,1570990,,1570990,,xe" fillcolor="#3a3363 [3215]" stroked="f">
                      <v:path arrowok="t" o:connecttype="custom" o:connectlocs="0,0;4058893,0;4810125,751232;4810125,1570990;0,1570990;0,0" o:connectangles="0,0,0,0,0,0"/>
                      <w10:wrap anchory="page"/>
                    </v:shape>
                  </w:pict>
                </mc:Fallback>
              </mc:AlternateContent>
            </w:r>
            <w:r w:rsidR="00FE55AF" w:rsidRPr="00AE2160">
              <w:rPr>
                <w:sz w:val="84"/>
                <w:szCs w:val="84"/>
              </w:rPr>
              <w:t>Gestion de projet</w:t>
            </w:r>
          </w:p>
        </w:tc>
      </w:tr>
    </w:tbl>
    <w:tbl>
      <w:tblPr>
        <w:tblpPr w:leftFromText="180" w:rightFromText="180" w:vertAnchor="text" w:tblpX="-80" w:tblpY="11853"/>
        <w:tblW w:w="9990" w:type="dxa"/>
        <w:tblBorders>
          <w:insideH w:val="single" w:sz="24" w:space="0" w:color="262140" w:themeColor="text1"/>
        </w:tblBorders>
        <w:tblCellMar>
          <w:left w:w="0" w:type="dxa"/>
          <w:right w:w="0" w:type="dxa"/>
        </w:tblCellMar>
        <w:tblLook w:val="0000" w:firstRow="0" w:lastRow="0" w:firstColumn="0" w:lastColumn="0" w:noHBand="0" w:noVBand="0"/>
      </w:tblPr>
      <w:tblGrid>
        <w:gridCol w:w="6676"/>
        <w:gridCol w:w="1517"/>
        <w:gridCol w:w="1797"/>
      </w:tblGrid>
      <w:tr w:rsidR="00432F5C" w:rsidRPr="00432F5C" w14:paraId="732C6FAC" w14:textId="77777777" w:rsidTr="00C6323A">
        <w:trPr>
          <w:trHeight w:val="358"/>
        </w:trPr>
        <w:tc>
          <w:tcPr>
            <w:tcW w:w="3567" w:type="dxa"/>
          </w:tcPr>
          <w:p w14:paraId="54318379" w14:textId="77777777" w:rsidR="00A91D75" w:rsidRPr="00432F5C" w:rsidRDefault="00A91D75" w:rsidP="00A91D75">
            <w:pPr>
              <w:rPr>
                <w:color w:val="auto"/>
              </w:rPr>
            </w:pPr>
            <w:r w:rsidRPr="00432F5C">
              <w:rPr>
                <w:noProof/>
                <w:color w:val="auto"/>
                <w:lang w:bidi="fr-FR"/>
              </w:rPr>
              <mc:AlternateContent>
                <mc:Choice Requires="wps">
                  <w:drawing>
                    <wp:inline distT="0" distB="0" distL="0" distR="0" wp14:anchorId="3C5191AE" wp14:editId="40E4232E">
                      <wp:extent cx="4239490" cy="530005"/>
                      <wp:effectExtent l="0" t="0" r="0" b="3810"/>
                      <wp:docPr id="6" name="Zone de texte 6"/>
                      <wp:cNvGraphicFramePr/>
                      <a:graphic xmlns:a="http://schemas.openxmlformats.org/drawingml/2006/main">
                        <a:graphicData uri="http://schemas.microsoft.com/office/word/2010/wordprocessingShape">
                          <wps:wsp>
                            <wps:cNvSpPr txBox="1"/>
                            <wps:spPr>
                              <a:xfrm>
                                <a:off x="0" y="0"/>
                                <a:ext cx="4239490" cy="530005"/>
                              </a:xfrm>
                              <a:prstGeom prst="rect">
                                <a:avLst/>
                              </a:prstGeom>
                              <a:noFill/>
                              <a:ln w="6350">
                                <a:noFill/>
                              </a:ln>
                            </wps:spPr>
                            <wps:txbx>
                              <w:txbxContent>
                                <w:p w14:paraId="2B9DB5D7" w14:textId="02FDBB3A" w:rsidR="00A91D75" w:rsidRPr="00A91D75" w:rsidRDefault="000D378C" w:rsidP="00FC0BC8">
                                  <w:pPr>
                                    <w:pStyle w:val="Titre2-MS"/>
                                  </w:pPr>
                                  <w:r w:rsidRPr="005453D4">
                                    <w:rPr>
                                      <w:lang w:bidi="fr-FR"/>
                                    </w:rPr>
                                    <w:t>MDSTOCK</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inline>
                  </w:drawing>
                </mc:Choice>
                <mc:Fallback>
                  <w:pict>
                    <v:shapetype w14:anchorId="3C5191AE" id="_x0000_t202" coordsize="21600,21600" o:spt="202" path="m,l,21600r21600,l21600,xe">
                      <v:stroke joinstyle="miter"/>
                      <v:path gradientshapeok="t" o:connecttype="rect"/>
                    </v:shapetype>
                    <v:shape id="Zone de texte 6" o:spid="_x0000_s1026" type="#_x0000_t202" style="width:333.8pt;height: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" filled="f" stroked="f" strokeweight=".5pt">
                      <v:textbox inset=",,,0">
                        <w:txbxContent>
                          <w:p w14:paraId="2B9DB5D7" w14:textId="02FDBB3A" w:rsidR="00A91D75" w:rsidRPr="00A91D75" w:rsidRDefault="000D378C" w:rsidP="00FC0BC8">
                            <w:pPr>
                              <w:pStyle w:val="Titre2-MS"/>
                            </w:pPr>
                            <w:r w:rsidRPr="005453D4">
                              <w:rPr>
                                <w:lang w:bidi="fr-FR"/>
                              </w:rPr>
                              <w:t>MDSTOCK</w:t>
                            </w:r>
                          </w:p>
                        </w:txbxContent>
                      </v:textbox>
                      <w10:anchorlock/>
                    </v:shape>
                  </w:pict>
                </mc:Fallback>
              </mc:AlternateContent>
            </w:r>
          </w:p>
        </w:tc>
        <w:tc>
          <w:tcPr>
            <w:tcW w:w="2940" w:type="dxa"/>
            <w:vAlign w:val="bottom"/>
          </w:tcPr>
          <w:p w14:paraId="0A8D9A98" w14:textId="77777777" w:rsidR="00A91D75" w:rsidRPr="00432F5C" w:rsidRDefault="00A91D75" w:rsidP="00A91D75">
            <w:pPr>
              <w:rPr>
                <w:color w:val="auto"/>
              </w:rPr>
            </w:pPr>
          </w:p>
        </w:tc>
        <w:tc>
          <w:tcPr>
            <w:tcW w:w="3483" w:type="dxa"/>
            <w:vAlign w:val="bottom"/>
          </w:tcPr>
          <w:p w14:paraId="75706054" w14:textId="77777777" w:rsidR="00A91D75" w:rsidRPr="00432F5C" w:rsidRDefault="00A91D75" w:rsidP="00A91D75">
            <w:pPr>
              <w:jc w:val="right"/>
              <w:rPr>
                <w:color w:val="auto"/>
              </w:rPr>
            </w:pPr>
          </w:p>
        </w:tc>
      </w:tr>
      <w:tr w:rsidR="00432F5C" w:rsidRPr="00432F5C" w14:paraId="00E8E854" w14:textId="77777777" w:rsidTr="00683D56">
        <w:trPr>
          <w:trHeight w:val="1702"/>
        </w:trPr>
        <w:tc>
          <w:tcPr>
            <w:tcW w:w="3567" w:type="dxa"/>
          </w:tcPr>
          <w:p w14:paraId="0AC50EC0" w14:textId="77777777" w:rsidR="00A91D75" w:rsidRPr="00432F5C" w:rsidRDefault="00A91D75" w:rsidP="00A91D75">
            <w:pPr>
              <w:rPr>
                <w:noProof/>
                <w:color w:val="auto"/>
              </w:rPr>
            </w:pPr>
            <w:r w:rsidRPr="00432F5C">
              <w:rPr>
                <w:noProof/>
                <w:color w:val="auto"/>
                <w:lang w:bidi="fr-FR"/>
              </w:rPr>
              <mc:AlternateContent>
                <mc:Choice Requires="wps">
                  <w:drawing>
                    <wp:inline distT="0" distB="0" distL="0" distR="0" wp14:anchorId="7F84B867" wp14:editId="1646BD3D">
                      <wp:extent cx="4180114" cy="1081377"/>
                      <wp:effectExtent l="0" t="0" r="0" b="5080"/>
                      <wp:docPr id="7" name="Zone de texte 7"/>
                      <wp:cNvGraphicFramePr/>
                      <a:graphic xmlns:a="http://schemas.openxmlformats.org/drawingml/2006/main">
                        <a:graphicData uri="http://schemas.microsoft.com/office/word/2010/wordprocessingShape">
                          <wps:wsp>
                            <wps:cNvSpPr txBox="1"/>
                            <wps:spPr>
                              <a:xfrm>
                                <a:off x="0" y="0"/>
                                <a:ext cx="4180114" cy="1081377"/>
                              </a:xfrm>
                              <a:prstGeom prst="rect">
                                <a:avLst/>
                              </a:prstGeom>
                              <a:noFill/>
                              <a:ln w="6350">
                                <a:noFill/>
                              </a:ln>
                            </wps:spPr>
                            <wps:txbx>
                              <w:txbxContent>
                                <w:p w14:paraId="610C3C4B" w14:textId="1EA806E0" w:rsidR="00A91D75" w:rsidRPr="00611814" w:rsidRDefault="004228F8" w:rsidP="00064432">
                                  <w:pPr>
                                    <w:pStyle w:val="Normal-MS"/>
                                    <w:rPr>
                                      <w:color w:val="auto"/>
                                      <w:lang w:val="en-US"/>
                                    </w:rPr>
                                  </w:pPr>
                                  <w:proofErr w:type="gramStart"/>
                                  <w:r w:rsidRPr="00611814">
                                    <w:rPr>
                                      <w:color w:val="auto"/>
                                      <w:lang w:val="en-US"/>
                                    </w:rPr>
                                    <w:t>Nom</w:t>
                                  </w:r>
                                  <w:r w:rsidR="00CD1B41" w:rsidRPr="00611814">
                                    <w:rPr>
                                      <w:color w:val="auto"/>
                                      <w:lang w:val="en-US"/>
                                    </w:rPr>
                                    <w:t xml:space="preserve"> </w:t>
                                  </w:r>
                                  <w:r w:rsidRPr="00611814">
                                    <w:rPr>
                                      <w:color w:val="auto"/>
                                      <w:lang w:val="en-US"/>
                                    </w:rPr>
                                    <w:t>:</w:t>
                                  </w:r>
                                  <w:proofErr w:type="gramEnd"/>
                                  <w:r w:rsidR="00A91D75" w:rsidRPr="00611814">
                                    <w:rPr>
                                      <w:color w:val="auto"/>
                                      <w:lang w:val="en-US"/>
                                    </w:rPr>
                                    <w:t xml:space="preserve"> </w:t>
                                  </w:r>
                                  <w:r w:rsidR="001473F9" w:rsidRPr="00611814">
                                    <w:rPr>
                                      <w:b/>
                                      <w:bCs/>
                                      <w:color w:val="auto"/>
                                      <w:lang w:val="en-US"/>
                                    </w:rPr>
                                    <w:t xml:space="preserve">RAHMANI </w:t>
                                  </w:r>
                                  <w:r w:rsidR="004232AD" w:rsidRPr="00611814">
                                    <w:rPr>
                                      <w:b/>
                                      <w:bCs/>
                                      <w:color w:val="auto"/>
                                      <w:lang w:val="en-US"/>
                                    </w:rPr>
                                    <w:t>Mohammad</w:t>
                                  </w:r>
                                </w:p>
                                <w:p w14:paraId="2D720328" w14:textId="2F1C73C0" w:rsidR="00A91D75" w:rsidRPr="00611814" w:rsidRDefault="00A91D75" w:rsidP="00064432">
                                  <w:pPr>
                                    <w:pStyle w:val="Normal-MS"/>
                                    <w:rPr>
                                      <w:color w:val="auto"/>
                                      <w:lang w:val="en-US"/>
                                    </w:rPr>
                                  </w:pPr>
                                  <w:r w:rsidRPr="00611814">
                                    <w:rPr>
                                      <w:color w:val="auto"/>
                                      <w:lang w:val="en-US"/>
                                    </w:rPr>
                                    <w:t xml:space="preserve">Site </w:t>
                                  </w:r>
                                  <w:proofErr w:type="gramStart"/>
                                  <w:r w:rsidR="004228F8" w:rsidRPr="00611814">
                                    <w:rPr>
                                      <w:color w:val="auto"/>
                                      <w:lang w:val="en-US"/>
                                    </w:rPr>
                                    <w:t>web</w:t>
                                  </w:r>
                                  <w:r w:rsidR="00CD1B41" w:rsidRPr="00611814">
                                    <w:rPr>
                                      <w:color w:val="auto"/>
                                      <w:lang w:val="en-US"/>
                                    </w:rPr>
                                    <w:t xml:space="preserve"> </w:t>
                                  </w:r>
                                  <w:r w:rsidR="004228F8" w:rsidRPr="00611814">
                                    <w:rPr>
                                      <w:color w:val="auto"/>
                                      <w:lang w:val="en-US"/>
                                    </w:rPr>
                                    <w:t>:</w:t>
                                  </w:r>
                                  <w:proofErr w:type="gramEnd"/>
                                  <w:r w:rsidRPr="00611814">
                                    <w:rPr>
                                      <w:color w:val="auto"/>
                                      <w:lang w:val="en-US"/>
                                    </w:rPr>
                                    <w:t xml:space="preserve"> </w:t>
                                  </w:r>
                                  <w:r w:rsidR="004228F8" w:rsidRPr="00611814">
                                    <w:rPr>
                                      <w:b/>
                                      <w:bCs/>
                                      <w:color w:val="auto"/>
                                      <w:lang w:val="en-US"/>
                                    </w:rPr>
                                    <w:t>mdstock.mrah.fr</w:t>
                                  </w:r>
                                </w:p>
                                <w:p w14:paraId="6ACB8753" w14:textId="39F171FF" w:rsidR="004228F8" w:rsidRPr="00611814" w:rsidRDefault="00743607" w:rsidP="00064432">
                                  <w:pPr>
                                    <w:pStyle w:val="Normal-MS"/>
                                    <w:rPr>
                                      <w:b/>
                                      <w:bCs/>
                                      <w:color w:val="auto"/>
                                    </w:rPr>
                                  </w:pPr>
                                  <w:r w:rsidRPr="00611814">
                                    <w:rPr>
                                      <w:color w:val="auto"/>
                                    </w:rPr>
                                    <w:t>Description :</w:t>
                                  </w:r>
                                  <w:r w:rsidR="004228F8" w:rsidRPr="00611814">
                                    <w:rPr>
                                      <w:color w:val="auto"/>
                                    </w:rPr>
                                    <w:t xml:space="preserve"> </w:t>
                                  </w:r>
                                  <w:r w:rsidR="005453D4" w:rsidRPr="00611814">
                                    <w:rPr>
                                      <w:b/>
                                      <w:bCs/>
                                      <w:color w:val="auto"/>
                                    </w:rPr>
                                    <w:t>Site de vente d’images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84B867" id="Zone de texte 7" o:spid="_x0000_s1027" type="#_x0000_t202" style="width:329.15pt;height:8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" filled="f" stroked="f" strokeweight=".5pt">
                      <v:textbox>
                        <w:txbxContent>
                          <w:p w14:paraId="610C3C4B" w14:textId="1EA806E0" w:rsidR="00A91D75" w:rsidRPr="00611814" w:rsidRDefault="004228F8" w:rsidP="00064432">
                            <w:pPr>
                              <w:pStyle w:val="Normal-MS"/>
                              <w:rPr>
                                <w:color w:val="auto"/>
                                <w:lang w:val="en-US"/>
                              </w:rPr>
                            </w:pPr>
                            <w:proofErr w:type="gramStart"/>
                            <w:r w:rsidRPr="00611814">
                              <w:rPr>
                                <w:color w:val="auto"/>
                                <w:lang w:val="en-US"/>
                              </w:rPr>
                              <w:t>Nom</w:t>
                            </w:r>
                            <w:r w:rsidR="00CD1B41" w:rsidRPr="00611814">
                              <w:rPr>
                                <w:color w:val="auto"/>
                                <w:lang w:val="en-US"/>
                              </w:rPr>
                              <w:t xml:space="preserve"> </w:t>
                            </w:r>
                            <w:r w:rsidRPr="00611814">
                              <w:rPr>
                                <w:color w:val="auto"/>
                                <w:lang w:val="en-US"/>
                              </w:rPr>
                              <w:t>:</w:t>
                            </w:r>
                            <w:proofErr w:type="gramEnd"/>
                            <w:r w:rsidR="00A91D75" w:rsidRPr="00611814">
                              <w:rPr>
                                <w:color w:val="auto"/>
                                <w:lang w:val="en-US"/>
                              </w:rPr>
                              <w:t xml:space="preserve"> </w:t>
                            </w:r>
                            <w:r w:rsidR="001473F9" w:rsidRPr="00611814">
                              <w:rPr>
                                <w:b/>
                                <w:bCs/>
                                <w:color w:val="auto"/>
                                <w:lang w:val="en-US"/>
                              </w:rPr>
                              <w:t xml:space="preserve">RAHMANI </w:t>
                            </w:r>
                            <w:r w:rsidR="004232AD" w:rsidRPr="00611814">
                              <w:rPr>
                                <w:b/>
                                <w:bCs/>
                                <w:color w:val="auto"/>
                                <w:lang w:val="en-US"/>
                              </w:rPr>
                              <w:t>Mohammad</w:t>
                            </w:r>
                          </w:p>
                          <w:p w14:paraId="2D720328" w14:textId="2F1C73C0" w:rsidR="00A91D75" w:rsidRPr="00611814" w:rsidRDefault="00A91D75" w:rsidP="00064432">
                            <w:pPr>
                              <w:pStyle w:val="Normal-MS"/>
                              <w:rPr>
                                <w:color w:val="auto"/>
                                <w:lang w:val="en-US"/>
                              </w:rPr>
                            </w:pPr>
                            <w:r w:rsidRPr="00611814">
                              <w:rPr>
                                <w:color w:val="auto"/>
                                <w:lang w:val="en-US"/>
                              </w:rPr>
                              <w:t xml:space="preserve">Site </w:t>
                            </w:r>
                            <w:proofErr w:type="gramStart"/>
                            <w:r w:rsidR="004228F8" w:rsidRPr="00611814">
                              <w:rPr>
                                <w:color w:val="auto"/>
                                <w:lang w:val="en-US"/>
                              </w:rPr>
                              <w:t>web</w:t>
                            </w:r>
                            <w:r w:rsidR="00CD1B41" w:rsidRPr="00611814">
                              <w:rPr>
                                <w:color w:val="auto"/>
                                <w:lang w:val="en-US"/>
                              </w:rPr>
                              <w:t xml:space="preserve"> </w:t>
                            </w:r>
                            <w:r w:rsidR="004228F8" w:rsidRPr="00611814">
                              <w:rPr>
                                <w:color w:val="auto"/>
                                <w:lang w:val="en-US"/>
                              </w:rPr>
                              <w:t>:</w:t>
                            </w:r>
                            <w:proofErr w:type="gramEnd"/>
                            <w:r w:rsidRPr="00611814">
                              <w:rPr>
                                <w:color w:val="auto"/>
                                <w:lang w:val="en-US"/>
                              </w:rPr>
                              <w:t xml:space="preserve"> </w:t>
                            </w:r>
                            <w:r w:rsidR="004228F8" w:rsidRPr="00611814">
                              <w:rPr>
                                <w:b/>
                                <w:bCs/>
                                <w:color w:val="auto"/>
                                <w:lang w:val="en-US"/>
                              </w:rPr>
                              <w:t>mdstock.mrah.fr</w:t>
                            </w:r>
                          </w:p>
                          <w:p w14:paraId="6ACB8753" w14:textId="39F171FF" w:rsidR="004228F8" w:rsidRPr="00611814" w:rsidRDefault="00743607" w:rsidP="00064432">
                            <w:pPr>
                              <w:pStyle w:val="Normal-MS"/>
                              <w:rPr>
                                <w:b/>
                                <w:bCs/>
                                <w:color w:val="auto"/>
                              </w:rPr>
                            </w:pPr>
                            <w:r w:rsidRPr="00611814">
                              <w:rPr>
                                <w:color w:val="auto"/>
                              </w:rPr>
                              <w:t>Description :</w:t>
                            </w:r>
                            <w:r w:rsidR="004228F8" w:rsidRPr="00611814">
                              <w:rPr>
                                <w:color w:val="auto"/>
                              </w:rPr>
                              <w:t xml:space="preserve"> </w:t>
                            </w:r>
                            <w:r w:rsidR="005453D4" w:rsidRPr="00611814">
                              <w:rPr>
                                <w:b/>
                                <w:bCs/>
                                <w:color w:val="auto"/>
                              </w:rPr>
                              <w:t>Site de vente d’images</w:t>
                            </w:r>
                          </w:p>
                        </w:txbxContent>
                      </v:textbox>
                      <w10:anchorlock/>
                    </v:shape>
                  </w:pict>
                </mc:Fallback>
              </mc:AlternateContent>
            </w:r>
          </w:p>
        </w:tc>
        <w:tc>
          <w:tcPr>
            <w:tcW w:w="2940" w:type="dxa"/>
            <w:vAlign w:val="bottom"/>
          </w:tcPr>
          <w:p w14:paraId="44D39991" w14:textId="4362BE40" w:rsidR="00A91D75" w:rsidRPr="00432F5C" w:rsidRDefault="00A91D75" w:rsidP="00A91D75">
            <w:pPr>
              <w:rPr>
                <w:noProof/>
                <w:color w:val="auto"/>
              </w:rPr>
            </w:pPr>
          </w:p>
        </w:tc>
        <w:tc>
          <w:tcPr>
            <w:tcW w:w="3483" w:type="dxa"/>
            <w:vAlign w:val="bottom"/>
          </w:tcPr>
          <w:p w14:paraId="04B723E6" w14:textId="3F141BD2" w:rsidR="00A91D75" w:rsidRPr="00432F5C" w:rsidRDefault="00A91D75" w:rsidP="00A91D75">
            <w:pPr>
              <w:jc w:val="right"/>
              <w:rPr>
                <w:noProof/>
                <w:color w:val="auto"/>
              </w:rPr>
            </w:pPr>
          </w:p>
        </w:tc>
      </w:tr>
    </w:tbl>
    <w:sdt>
      <w:sdtPr>
        <w:rPr>
          <w:rFonts w:asciiTheme="minorHAnsi" w:eastAsiaTheme="minorHAnsi" w:hAnsiTheme="minorHAnsi" w:cstheme="minorBidi"/>
          <w:b w:val="0"/>
          <w:bCs w:val="0"/>
          <w:caps w:val="0"/>
          <w:color w:val="auto"/>
          <w:kern w:val="0"/>
          <w:sz w:val="24"/>
        </w:rPr>
        <w:id w:val="1656960058"/>
        <w:docPartObj>
          <w:docPartGallery w:val="Table of Contents"/>
          <w:docPartUnique/>
        </w:docPartObj>
      </w:sdtPr>
      <w:sdtEndPr>
        <w:rPr>
          <w:noProof/>
        </w:rPr>
      </w:sdtEndPr>
      <w:sdtContent>
        <w:p w14:paraId="022593B8" w14:textId="4EA3BEEC" w:rsidR="00E523C3" w:rsidRPr="00432F5C" w:rsidRDefault="00CB27A1" w:rsidP="00CD326D">
          <w:pPr>
            <w:pStyle w:val="En-ttedetabledesmatires"/>
            <w:spacing w:line="360" w:lineRule="auto"/>
            <w:rPr>
              <w:color w:val="auto"/>
            </w:rPr>
          </w:pPr>
          <w:r w:rsidRPr="00432F5C">
            <w:rPr>
              <w:noProof/>
              <w:color w:val="auto"/>
              <w:lang w:bidi="fr-FR"/>
            </w:rPr>
            <mc:AlternateContent>
              <mc:Choice Requires="wps">
                <w:drawing>
                  <wp:anchor distT="0" distB="0" distL="114300" distR="114300" simplePos="0" relativeHeight="251654143" behindDoc="1" locked="0" layoutInCell="1" allowOverlap="1" wp14:anchorId="4D93DB6F" wp14:editId="6ABFF572">
                    <wp:simplePos x="0" y="0"/>
                    <wp:positionH relativeFrom="column">
                      <wp:posOffset>-760095</wp:posOffset>
                    </wp:positionH>
                    <wp:positionV relativeFrom="page">
                      <wp:posOffset>0</wp:posOffset>
                    </wp:positionV>
                    <wp:extent cx="7836535" cy="10687050"/>
                    <wp:effectExtent l="0" t="0" r="0" b="0"/>
                    <wp:wrapNone/>
                    <wp:docPr id="31" name="Rectangle 31" descr="arrière-plan de contenu de page en couleur"/>
                    <wp:cNvGraphicFramePr/>
                    <a:graphic xmlns:a="http://schemas.openxmlformats.org/drawingml/2006/main">
                      <a:graphicData uri="http://schemas.microsoft.com/office/word/2010/wordprocessingShape">
                        <wps:wsp>
                          <wps:cNvSpPr/>
                          <wps:spPr>
                            <a:xfrm>
                              <a:off x="0" y="0"/>
                              <a:ext cx="7836535" cy="10687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419F8" id="Rectangle 31" o:spid="_x0000_s1026" alt="arrière-plan de contenu de page en couleur" style="position:absolute;margin-left:-59.85pt;margin-top:0;width:617.05pt;height:841.5pt;z-index:-25166233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" filled="f" stroked="f" strokeweight="2pt">
                    <w10:wrap anchory="page"/>
                  </v:rect>
                </w:pict>
              </mc:Fallback>
            </mc:AlternateContent>
          </w:r>
          <w:r w:rsidR="00D476F7" w:rsidRPr="00432F5C">
            <w:rPr>
              <w:color w:val="auto"/>
              <w:lang w:bidi="fr-FR"/>
            </w:rPr>
            <w:t>TABLE DES MATIÈRES</w:t>
          </w:r>
        </w:p>
        <w:p w14:paraId="5547A082" w14:textId="07097A7F" w:rsidR="00361A8F" w:rsidRDefault="00E523C3">
          <w:pPr>
            <w:pStyle w:val="TM1"/>
            <w:rPr>
              <w:rFonts w:eastAsiaTheme="minorEastAsia"/>
              <w:color w:val="auto"/>
              <w:kern w:val="0"/>
              <w:sz w:val="22"/>
              <w:szCs w:val="22"/>
              <w:lang w:eastAsia="fr-FR"/>
            </w:rPr>
          </w:pPr>
          <w:r w:rsidRPr="00432F5C">
            <w:rPr>
              <w:color w:val="auto"/>
              <w:lang w:bidi="fr-FR"/>
            </w:rPr>
            <w:fldChar w:fldCharType="begin"/>
          </w:r>
          <w:r w:rsidRPr="00432F5C">
            <w:rPr>
              <w:color w:val="auto"/>
              <w:lang w:bidi="fr-FR"/>
            </w:rPr>
            <w:instrText xml:space="preserve"> TOC \o "1-3" \h \z \u </w:instrText>
          </w:r>
          <w:r w:rsidRPr="00432F5C">
            <w:rPr>
              <w:color w:val="auto"/>
              <w:lang w:bidi="fr-FR"/>
            </w:rPr>
            <w:fldChar w:fldCharType="separate"/>
          </w:r>
          <w:hyperlink w:anchor="_Toc119413533" w:history="1">
            <w:r w:rsidR="00361A8F" w:rsidRPr="0045702E">
              <w:rPr>
                <w:rStyle w:val="Lienhypertexte"/>
                <w:lang w:bidi="fr-FR"/>
              </w:rPr>
              <w:t>Introduction</w:t>
            </w:r>
            <w:r w:rsidR="00361A8F">
              <w:rPr>
                <w:webHidden/>
              </w:rPr>
              <w:tab/>
            </w:r>
            <w:r w:rsidR="00361A8F">
              <w:rPr>
                <w:webHidden/>
              </w:rPr>
              <w:fldChar w:fldCharType="begin"/>
            </w:r>
            <w:r w:rsidR="00361A8F">
              <w:rPr>
                <w:webHidden/>
              </w:rPr>
              <w:instrText xml:space="preserve"> PAGEREF _Toc119413533 \h </w:instrText>
            </w:r>
            <w:r w:rsidR="00361A8F">
              <w:rPr>
                <w:webHidden/>
              </w:rPr>
            </w:r>
            <w:r w:rsidR="00361A8F">
              <w:rPr>
                <w:webHidden/>
              </w:rPr>
              <w:fldChar w:fldCharType="separate"/>
            </w:r>
            <w:r w:rsidR="00361A8F">
              <w:rPr>
                <w:webHidden/>
              </w:rPr>
              <w:t>3</w:t>
            </w:r>
            <w:r w:rsidR="00361A8F">
              <w:rPr>
                <w:webHidden/>
              </w:rPr>
              <w:fldChar w:fldCharType="end"/>
            </w:r>
          </w:hyperlink>
        </w:p>
        <w:p w14:paraId="37E58F97" w14:textId="060DA2B7" w:rsidR="00361A8F" w:rsidRDefault="00000000">
          <w:pPr>
            <w:pStyle w:val="TM1"/>
            <w:rPr>
              <w:rFonts w:eastAsiaTheme="minorEastAsia"/>
              <w:color w:val="auto"/>
              <w:kern w:val="0"/>
              <w:sz w:val="22"/>
              <w:szCs w:val="22"/>
              <w:lang w:eastAsia="fr-FR"/>
            </w:rPr>
          </w:pPr>
          <w:hyperlink w:anchor="_Toc119413534" w:history="1">
            <w:r w:rsidR="00361A8F" w:rsidRPr="0045702E">
              <w:rPr>
                <w:rStyle w:val="Lienhypertexte"/>
              </w:rPr>
              <w:t>Le projet correspond-il aux objectifs de l’entreprise ?</w:t>
            </w:r>
            <w:r w:rsidR="00361A8F">
              <w:rPr>
                <w:webHidden/>
              </w:rPr>
              <w:tab/>
            </w:r>
            <w:r w:rsidR="00361A8F">
              <w:rPr>
                <w:webHidden/>
              </w:rPr>
              <w:fldChar w:fldCharType="begin"/>
            </w:r>
            <w:r w:rsidR="00361A8F">
              <w:rPr>
                <w:webHidden/>
              </w:rPr>
              <w:instrText xml:space="preserve"> PAGEREF _Toc119413534 \h </w:instrText>
            </w:r>
            <w:r w:rsidR="00361A8F">
              <w:rPr>
                <w:webHidden/>
              </w:rPr>
            </w:r>
            <w:r w:rsidR="00361A8F">
              <w:rPr>
                <w:webHidden/>
              </w:rPr>
              <w:fldChar w:fldCharType="separate"/>
            </w:r>
            <w:r w:rsidR="00361A8F">
              <w:rPr>
                <w:webHidden/>
              </w:rPr>
              <w:t>6</w:t>
            </w:r>
            <w:r w:rsidR="00361A8F">
              <w:rPr>
                <w:webHidden/>
              </w:rPr>
              <w:fldChar w:fldCharType="end"/>
            </w:r>
          </w:hyperlink>
        </w:p>
        <w:p w14:paraId="7CC27110" w14:textId="35355917" w:rsidR="00361A8F" w:rsidRDefault="00000000">
          <w:pPr>
            <w:pStyle w:val="TM1"/>
            <w:rPr>
              <w:rFonts w:eastAsiaTheme="minorEastAsia"/>
              <w:color w:val="auto"/>
              <w:kern w:val="0"/>
              <w:sz w:val="22"/>
              <w:szCs w:val="22"/>
              <w:lang w:eastAsia="fr-FR"/>
            </w:rPr>
          </w:pPr>
          <w:hyperlink w:anchor="_Toc119413535" w:history="1">
            <w:r w:rsidR="00361A8F" w:rsidRPr="0045702E">
              <w:rPr>
                <w:rStyle w:val="Lienhypertexte"/>
              </w:rPr>
              <w:t>Quelles sont les attentes des parties prenantes ?</w:t>
            </w:r>
            <w:r w:rsidR="00361A8F">
              <w:rPr>
                <w:webHidden/>
              </w:rPr>
              <w:tab/>
            </w:r>
            <w:r w:rsidR="00361A8F">
              <w:rPr>
                <w:webHidden/>
              </w:rPr>
              <w:fldChar w:fldCharType="begin"/>
            </w:r>
            <w:r w:rsidR="00361A8F">
              <w:rPr>
                <w:webHidden/>
              </w:rPr>
              <w:instrText xml:space="preserve"> PAGEREF _Toc119413535 \h </w:instrText>
            </w:r>
            <w:r w:rsidR="00361A8F">
              <w:rPr>
                <w:webHidden/>
              </w:rPr>
            </w:r>
            <w:r w:rsidR="00361A8F">
              <w:rPr>
                <w:webHidden/>
              </w:rPr>
              <w:fldChar w:fldCharType="separate"/>
            </w:r>
            <w:r w:rsidR="00361A8F">
              <w:rPr>
                <w:webHidden/>
              </w:rPr>
              <w:t>8</w:t>
            </w:r>
            <w:r w:rsidR="00361A8F">
              <w:rPr>
                <w:webHidden/>
              </w:rPr>
              <w:fldChar w:fldCharType="end"/>
            </w:r>
          </w:hyperlink>
        </w:p>
        <w:p w14:paraId="4A787184" w14:textId="2DC3AB4B" w:rsidR="00361A8F" w:rsidRDefault="00000000">
          <w:pPr>
            <w:pStyle w:val="TM1"/>
            <w:rPr>
              <w:rFonts w:eastAsiaTheme="minorEastAsia"/>
              <w:color w:val="auto"/>
              <w:kern w:val="0"/>
              <w:sz w:val="22"/>
              <w:szCs w:val="22"/>
              <w:lang w:eastAsia="fr-FR"/>
            </w:rPr>
          </w:pPr>
          <w:hyperlink w:anchor="_Toc119413536" w:history="1">
            <w:r w:rsidR="00361A8F" w:rsidRPr="0045702E">
              <w:rPr>
                <w:rStyle w:val="Lienhypertexte"/>
              </w:rPr>
              <w:t>Comment mesurera-t-on le succès ?</w:t>
            </w:r>
            <w:r w:rsidR="00361A8F">
              <w:rPr>
                <w:webHidden/>
              </w:rPr>
              <w:tab/>
            </w:r>
            <w:r w:rsidR="00361A8F">
              <w:rPr>
                <w:webHidden/>
              </w:rPr>
              <w:fldChar w:fldCharType="begin"/>
            </w:r>
            <w:r w:rsidR="00361A8F">
              <w:rPr>
                <w:webHidden/>
              </w:rPr>
              <w:instrText xml:space="preserve"> PAGEREF _Toc119413536 \h </w:instrText>
            </w:r>
            <w:r w:rsidR="00361A8F">
              <w:rPr>
                <w:webHidden/>
              </w:rPr>
            </w:r>
            <w:r w:rsidR="00361A8F">
              <w:rPr>
                <w:webHidden/>
              </w:rPr>
              <w:fldChar w:fldCharType="separate"/>
            </w:r>
            <w:r w:rsidR="00361A8F">
              <w:rPr>
                <w:webHidden/>
              </w:rPr>
              <w:t>9</w:t>
            </w:r>
            <w:r w:rsidR="00361A8F">
              <w:rPr>
                <w:webHidden/>
              </w:rPr>
              <w:fldChar w:fldCharType="end"/>
            </w:r>
          </w:hyperlink>
        </w:p>
        <w:p w14:paraId="09A7B4CA" w14:textId="737FB1F1" w:rsidR="00361A8F" w:rsidRDefault="00000000">
          <w:pPr>
            <w:pStyle w:val="TM1"/>
            <w:rPr>
              <w:rFonts w:eastAsiaTheme="minorEastAsia"/>
              <w:color w:val="auto"/>
              <w:kern w:val="0"/>
              <w:sz w:val="22"/>
              <w:szCs w:val="22"/>
              <w:lang w:eastAsia="fr-FR"/>
            </w:rPr>
          </w:pPr>
          <w:hyperlink w:anchor="_Toc119413537" w:history="1">
            <w:r w:rsidR="00361A8F" w:rsidRPr="0045702E">
              <w:rPr>
                <w:rStyle w:val="Lienhypertexte"/>
              </w:rPr>
              <w:t>De quelles ressources dispose-t-on ?</w:t>
            </w:r>
            <w:r w:rsidR="00361A8F">
              <w:rPr>
                <w:webHidden/>
              </w:rPr>
              <w:tab/>
            </w:r>
            <w:r w:rsidR="00361A8F">
              <w:rPr>
                <w:webHidden/>
              </w:rPr>
              <w:fldChar w:fldCharType="begin"/>
            </w:r>
            <w:r w:rsidR="00361A8F">
              <w:rPr>
                <w:webHidden/>
              </w:rPr>
              <w:instrText xml:space="preserve"> PAGEREF _Toc119413537 \h </w:instrText>
            </w:r>
            <w:r w:rsidR="00361A8F">
              <w:rPr>
                <w:webHidden/>
              </w:rPr>
            </w:r>
            <w:r w:rsidR="00361A8F">
              <w:rPr>
                <w:webHidden/>
              </w:rPr>
              <w:fldChar w:fldCharType="separate"/>
            </w:r>
            <w:r w:rsidR="00361A8F">
              <w:rPr>
                <w:webHidden/>
              </w:rPr>
              <w:t>10</w:t>
            </w:r>
            <w:r w:rsidR="00361A8F">
              <w:rPr>
                <w:webHidden/>
              </w:rPr>
              <w:fldChar w:fldCharType="end"/>
            </w:r>
          </w:hyperlink>
        </w:p>
        <w:p w14:paraId="01CF6913" w14:textId="317F5731" w:rsidR="00361A8F" w:rsidRDefault="00000000">
          <w:pPr>
            <w:pStyle w:val="TM1"/>
            <w:rPr>
              <w:rFonts w:eastAsiaTheme="minorEastAsia"/>
              <w:color w:val="auto"/>
              <w:kern w:val="0"/>
              <w:sz w:val="22"/>
              <w:szCs w:val="22"/>
              <w:lang w:eastAsia="fr-FR"/>
            </w:rPr>
          </w:pPr>
          <w:hyperlink w:anchor="_Toc119413538" w:history="1">
            <w:r w:rsidR="00361A8F" w:rsidRPr="0045702E">
              <w:rPr>
                <w:rStyle w:val="Lienhypertexte"/>
              </w:rPr>
              <w:t>Quels elements ou livrables attend-on de ce projet ?</w:t>
            </w:r>
            <w:r w:rsidR="00361A8F">
              <w:rPr>
                <w:webHidden/>
              </w:rPr>
              <w:tab/>
            </w:r>
            <w:r w:rsidR="00361A8F">
              <w:rPr>
                <w:webHidden/>
              </w:rPr>
              <w:fldChar w:fldCharType="begin"/>
            </w:r>
            <w:r w:rsidR="00361A8F">
              <w:rPr>
                <w:webHidden/>
              </w:rPr>
              <w:instrText xml:space="preserve"> PAGEREF _Toc119413538 \h </w:instrText>
            </w:r>
            <w:r w:rsidR="00361A8F">
              <w:rPr>
                <w:webHidden/>
              </w:rPr>
            </w:r>
            <w:r w:rsidR="00361A8F">
              <w:rPr>
                <w:webHidden/>
              </w:rPr>
              <w:fldChar w:fldCharType="separate"/>
            </w:r>
            <w:r w:rsidR="00361A8F">
              <w:rPr>
                <w:webHidden/>
              </w:rPr>
              <w:t>11</w:t>
            </w:r>
            <w:r w:rsidR="00361A8F">
              <w:rPr>
                <w:webHidden/>
              </w:rPr>
              <w:fldChar w:fldCharType="end"/>
            </w:r>
          </w:hyperlink>
        </w:p>
        <w:p w14:paraId="0CFEC084" w14:textId="4654B447" w:rsidR="00361A8F" w:rsidRDefault="00000000">
          <w:pPr>
            <w:pStyle w:val="TM1"/>
            <w:rPr>
              <w:rFonts w:eastAsiaTheme="minorEastAsia"/>
              <w:color w:val="auto"/>
              <w:kern w:val="0"/>
              <w:sz w:val="22"/>
              <w:szCs w:val="22"/>
              <w:lang w:eastAsia="fr-FR"/>
            </w:rPr>
          </w:pPr>
          <w:hyperlink w:anchor="_Toc119413539" w:history="1">
            <w:r w:rsidR="00361A8F" w:rsidRPr="0045702E">
              <w:rPr>
                <w:rStyle w:val="Lienhypertexte"/>
              </w:rPr>
              <w:t>La gouvernance du projet</w:t>
            </w:r>
            <w:r w:rsidR="00361A8F">
              <w:rPr>
                <w:webHidden/>
              </w:rPr>
              <w:tab/>
            </w:r>
            <w:r w:rsidR="00361A8F">
              <w:rPr>
                <w:webHidden/>
              </w:rPr>
              <w:fldChar w:fldCharType="begin"/>
            </w:r>
            <w:r w:rsidR="00361A8F">
              <w:rPr>
                <w:webHidden/>
              </w:rPr>
              <w:instrText xml:space="preserve"> PAGEREF _Toc119413539 \h </w:instrText>
            </w:r>
            <w:r w:rsidR="00361A8F">
              <w:rPr>
                <w:webHidden/>
              </w:rPr>
            </w:r>
            <w:r w:rsidR="00361A8F">
              <w:rPr>
                <w:webHidden/>
              </w:rPr>
              <w:fldChar w:fldCharType="separate"/>
            </w:r>
            <w:r w:rsidR="00361A8F">
              <w:rPr>
                <w:webHidden/>
              </w:rPr>
              <w:t>13</w:t>
            </w:r>
            <w:r w:rsidR="00361A8F">
              <w:rPr>
                <w:webHidden/>
              </w:rPr>
              <w:fldChar w:fldCharType="end"/>
            </w:r>
          </w:hyperlink>
        </w:p>
        <w:p w14:paraId="242C4DCA" w14:textId="1E167A2C" w:rsidR="00361A8F" w:rsidRDefault="00000000">
          <w:pPr>
            <w:pStyle w:val="TM1"/>
            <w:rPr>
              <w:rFonts w:eastAsiaTheme="minorEastAsia"/>
              <w:color w:val="auto"/>
              <w:kern w:val="0"/>
              <w:sz w:val="22"/>
              <w:szCs w:val="22"/>
              <w:lang w:eastAsia="fr-FR"/>
            </w:rPr>
          </w:pPr>
          <w:hyperlink w:anchor="_Toc119413540" w:history="1">
            <w:r w:rsidR="00361A8F" w:rsidRPr="0045702E">
              <w:rPr>
                <w:rStyle w:val="Lienhypertexte"/>
              </w:rPr>
              <w:t>Les risques du projet</w:t>
            </w:r>
            <w:r w:rsidR="00361A8F">
              <w:rPr>
                <w:webHidden/>
              </w:rPr>
              <w:tab/>
            </w:r>
            <w:r w:rsidR="00361A8F">
              <w:rPr>
                <w:webHidden/>
              </w:rPr>
              <w:fldChar w:fldCharType="begin"/>
            </w:r>
            <w:r w:rsidR="00361A8F">
              <w:rPr>
                <w:webHidden/>
              </w:rPr>
              <w:instrText xml:space="preserve"> PAGEREF _Toc119413540 \h </w:instrText>
            </w:r>
            <w:r w:rsidR="00361A8F">
              <w:rPr>
                <w:webHidden/>
              </w:rPr>
            </w:r>
            <w:r w:rsidR="00361A8F">
              <w:rPr>
                <w:webHidden/>
              </w:rPr>
              <w:fldChar w:fldCharType="separate"/>
            </w:r>
            <w:r w:rsidR="00361A8F">
              <w:rPr>
                <w:webHidden/>
              </w:rPr>
              <w:t>14</w:t>
            </w:r>
            <w:r w:rsidR="00361A8F">
              <w:rPr>
                <w:webHidden/>
              </w:rPr>
              <w:fldChar w:fldCharType="end"/>
            </w:r>
          </w:hyperlink>
        </w:p>
        <w:p w14:paraId="52B113F1" w14:textId="57E75F09" w:rsidR="00361A8F" w:rsidRDefault="00000000">
          <w:pPr>
            <w:pStyle w:val="TM1"/>
            <w:rPr>
              <w:rFonts w:eastAsiaTheme="minorEastAsia"/>
              <w:color w:val="auto"/>
              <w:kern w:val="0"/>
              <w:sz w:val="22"/>
              <w:szCs w:val="22"/>
              <w:lang w:eastAsia="fr-FR"/>
            </w:rPr>
          </w:pPr>
          <w:hyperlink w:anchor="_Toc119413541" w:history="1">
            <w:r w:rsidR="00361A8F" w:rsidRPr="0045702E">
              <w:rPr>
                <w:rStyle w:val="Lienhypertexte"/>
              </w:rPr>
              <w:t>Evaluation des coûts</w:t>
            </w:r>
            <w:r w:rsidR="00361A8F">
              <w:rPr>
                <w:webHidden/>
              </w:rPr>
              <w:tab/>
            </w:r>
            <w:r w:rsidR="00361A8F">
              <w:rPr>
                <w:webHidden/>
              </w:rPr>
              <w:fldChar w:fldCharType="begin"/>
            </w:r>
            <w:r w:rsidR="00361A8F">
              <w:rPr>
                <w:webHidden/>
              </w:rPr>
              <w:instrText xml:space="preserve"> PAGEREF _Toc119413541 \h </w:instrText>
            </w:r>
            <w:r w:rsidR="00361A8F">
              <w:rPr>
                <w:webHidden/>
              </w:rPr>
            </w:r>
            <w:r w:rsidR="00361A8F">
              <w:rPr>
                <w:webHidden/>
              </w:rPr>
              <w:fldChar w:fldCharType="separate"/>
            </w:r>
            <w:r w:rsidR="00361A8F">
              <w:rPr>
                <w:webHidden/>
              </w:rPr>
              <w:t>16</w:t>
            </w:r>
            <w:r w:rsidR="00361A8F">
              <w:rPr>
                <w:webHidden/>
              </w:rPr>
              <w:fldChar w:fldCharType="end"/>
            </w:r>
          </w:hyperlink>
        </w:p>
        <w:p w14:paraId="6E56DFC6" w14:textId="15561C54" w:rsidR="00361A8F" w:rsidRDefault="00000000">
          <w:pPr>
            <w:pStyle w:val="TM1"/>
            <w:rPr>
              <w:rFonts w:eastAsiaTheme="minorEastAsia"/>
              <w:color w:val="auto"/>
              <w:kern w:val="0"/>
              <w:sz w:val="22"/>
              <w:szCs w:val="22"/>
              <w:lang w:eastAsia="fr-FR"/>
            </w:rPr>
          </w:pPr>
          <w:hyperlink w:anchor="_Toc119413542" w:history="1">
            <w:r w:rsidR="00361A8F" w:rsidRPr="0045702E">
              <w:rPr>
                <w:rStyle w:val="Lienhypertexte"/>
              </w:rPr>
              <w:t>Planification du projet</w:t>
            </w:r>
            <w:r w:rsidR="00361A8F">
              <w:rPr>
                <w:webHidden/>
              </w:rPr>
              <w:tab/>
            </w:r>
            <w:r w:rsidR="00361A8F">
              <w:rPr>
                <w:webHidden/>
              </w:rPr>
              <w:fldChar w:fldCharType="begin"/>
            </w:r>
            <w:r w:rsidR="00361A8F">
              <w:rPr>
                <w:webHidden/>
              </w:rPr>
              <w:instrText xml:space="preserve"> PAGEREF _Toc119413542 \h </w:instrText>
            </w:r>
            <w:r w:rsidR="00361A8F">
              <w:rPr>
                <w:webHidden/>
              </w:rPr>
            </w:r>
            <w:r w:rsidR="00361A8F">
              <w:rPr>
                <w:webHidden/>
              </w:rPr>
              <w:fldChar w:fldCharType="separate"/>
            </w:r>
            <w:r w:rsidR="00361A8F">
              <w:rPr>
                <w:webHidden/>
              </w:rPr>
              <w:t>17</w:t>
            </w:r>
            <w:r w:rsidR="00361A8F">
              <w:rPr>
                <w:webHidden/>
              </w:rPr>
              <w:fldChar w:fldCharType="end"/>
            </w:r>
          </w:hyperlink>
        </w:p>
        <w:p w14:paraId="15D3A193" w14:textId="213DC789" w:rsidR="00361A8F" w:rsidRDefault="00000000">
          <w:pPr>
            <w:pStyle w:val="TM1"/>
            <w:rPr>
              <w:rFonts w:eastAsiaTheme="minorEastAsia"/>
              <w:color w:val="auto"/>
              <w:kern w:val="0"/>
              <w:sz w:val="22"/>
              <w:szCs w:val="22"/>
              <w:lang w:eastAsia="fr-FR"/>
            </w:rPr>
          </w:pPr>
          <w:hyperlink w:anchor="_Toc119413543" w:history="1">
            <w:r w:rsidR="00361A8F" w:rsidRPr="0045702E">
              <w:rPr>
                <w:rStyle w:val="Lienhypertexte"/>
              </w:rPr>
              <w:t>Realiser le projet</w:t>
            </w:r>
            <w:r w:rsidR="00361A8F">
              <w:rPr>
                <w:webHidden/>
              </w:rPr>
              <w:tab/>
            </w:r>
            <w:r w:rsidR="00361A8F">
              <w:rPr>
                <w:webHidden/>
              </w:rPr>
              <w:fldChar w:fldCharType="begin"/>
            </w:r>
            <w:r w:rsidR="00361A8F">
              <w:rPr>
                <w:webHidden/>
              </w:rPr>
              <w:instrText xml:space="preserve"> PAGEREF _Toc119413543 \h </w:instrText>
            </w:r>
            <w:r w:rsidR="00361A8F">
              <w:rPr>
                <w:webHidden/>
              </w:rPr>
            </w:r>
            <w:r w:rsidR="00361A8F">
              <w:rPr>
                <w:webHidden/>
              </w:rPr>
              <w:fldChar w:fldCharType="separate"/>
            </w:r>
            <w:r w:rsidR="00361A8F">
              <w:rPr>
                <w:webHidden/>
              </w:rPr>
              <w:t>19</w:t>
            </w:r>
            <w:r w:rsidR="00361A8F">
              <w:rPr>
                <w:webHidden/>
              </w:rPr>
              <w:fldChar w:fldCharType="end"/>
            </w:r>
          </w:hyperlink>
        </w:p>
        <w:p w14:paraId="72EA3494" w14:textId="2AA58548" w:rsidR="00361A8F" w:rsidRDefault="00000000">
          <w:pPr>
            <w:pStyle w:val="TM1"/>
            <w:rPr>
              <w:rFonts w:eastAsiaTheme="minorEastAsia"/>
              <w:color w:val="auto"/>
              <w:kern w:val="0"/>
              <w:sz w:val="22"/>
              <w:szCs w:val="22"/>
              <w:lang w:eastAsia="fr-FR"/>
            </w:rPr>
          </w:pPr>
          <w:hyperlink w:anchor="_Toc119413544" w:history="1">
            <w:r w:rsidR="00361A8F" w:rsidRPr="0045702E">
              <w:rPr>
                <w:rStyle w:val="Lienhypertexte"/>
              </w:rPr>
              <w:t>Mise en production</w:t>
            </w:r>
            <w:r w:rsidR="00361A8F">
              <w:rPr>
                <w:webHidden/>
              </w:rPr>
              <w:tab/>
            </w:r>
            <w:r w:rsidR="00361A8F">
              <w:rPr>
                <w:webHidden/>
              </w:rPr>
              <w:fldChar w:fldCharType="begin"/>
            </w:r>
            <w:r w:rsidR="00361A8F">
              <w:rPr>
                <w:webHidden/>
              </w:rPr>
              <w:instrText xml:space="preserve"> PAGEREF _Toc119413544 \h </w:instrText>
            </w:r>
            <w:r w:rsidR="00361A8F">
              <w:rPr>
                <w:webHidden/>
              </w:rPr>
            </w:r>
            <w:r w:rsidR="00361A8F">
              <w:rPr>
                <w:webHidden/>
              </w:rPr>
              <w:fldChar w:fldCharType="separate"/>
            </w:r>
            <w:r w:rsidR="00361A8F">
              <w:rPr>
                <w:webHidden/>
              </w:rPr>
              <w:t>20</w:t>
            </w:r>
            <w:r w:rsidR="00361A8F">
              <w:rPr>
                <w:webHidden/>
              </w:rPr>
              <w:fldChar w:fldCharType="end"/>
            </w:r>
          </w:hyperlink>
        </w:p>
        <w:p w14:paraId="1DF00A1A" w14:textId="7EEC8CB8" w:rsidR="00361A8F" w:rsidRDefault="00000000">
          <w:pPr>
            <w:pStyle w:val="TM1"/>
            <w:rPr>
              <w:rFonts w:eastAsiaTheme="minorEastAsia"/>
              <w:color w:val="auto"/>
              <w:kern w:val="0"/>
              <w:sz w:val="22"/>
              <w:szCs w:val="22"/>
              <w:lang w:eastAsia="fr-FR"/>
            </w:rPr>
          </w:pPr>
          <w:hyperlink w:anchor="_Toc119413545" w:history="1">
            <w:r w:rsidR="00361A8F" w:rsidRPr="0045702E">
              <w:rPr>
                <w:rStyle w:val="Lienhypertexte"/>
              </w:rPr>
              <w:t>Assurer le suivi de projet</w:t>
            </w:r>
            <w:r w:rsidR="00361A8F">
              <w:rPr>
                <w:webHidden/>
              </w:rPr>
              <w:tab/>
            </w:r>
            <w:r w:rsidR="00361A8F">
              <w:rPr>
                <w:webHidden/>
              </w:rPr>
              <w:fldChar w:fldCharType="begin"/>
            </w:r>
            <w:r w:rsidR="00361A8F">
              <w:rPr>
                <w:webHidden/>
              </w:rPr>
              <w:instrText xml:space="preserve"> PAGEREF _Toc119413545 \h </w:instrText>
            </w:r>
            <w:r w:rsidR="00361A8F">
              <w:rPr>
                <w:webHidden/>
              </w:rPr>
            </w:r>
            <w:r w:rsidR="00361A8F">
              <w:rPr>
                <w:webHidden/>
              </w:rPr>
              <w:fldChar w:fldCharType="separate"/>
            </w:r>
            <w:r w:rsidR="00361A8F">
              <w:rPr>
                <w:webHidden/>
              </w:rPr>
              <w:t>21</w:t>
            </w:r>
            <w:r w:rsidR="00361A8F">
              <w:rPr>
                <w:webHidden/>
              </w:rPr>
              <w:fldChar w:fldCharType="end"/>
            </w:r>
          </w:hyperlink>
        </w:p>
        <w:p w14:paraId="59A56191" w14:textId="1CC0567F" w:rsidR="00E523C3" w:rsidRPr="00432F5C" w:rsidRDefault="00E523C3">
          <w:pPr>
            <w:rPr>
              <w:color w:val="auto"/>
            </w:rPr>
          </w:pPr>
          <w:r w:rsidRPr="00432F5C">
            <w:rPr>
              <w:b/>
              <w:noProof/>
              <w:color w:val="auto"/>
              <w:lang w:bidi="fr-FR"/>
            </w:rPr>
            <w:fldChar w:fldCharType="end"/>
          </w:r>
        </w:p>
      </w:sdtContent>
    </w:sdt>
    <w:p w14:paraId="4A5EBF2A" w14:textId="77777777" w:rsidR="009E0C59" w:rsidRDefault="009E0C59" w:rsidP="00FC0BC8">
      <w:pPr>
        <w:pStyle w:val="Titre1-MS"/>
        <w:rPr>
          <w:color w:val="auto"/>
          <w:lang w:bidi="fr-FR"/>
        </w:rPr>
      </w:pPr>
      <w:bookmarkStart w:id="0" w:name="_Toc119413533"/>
      <w:bookmarkStart w:id="1" w:name="_Hlk501114800"/>
    </w:p>
    <w:p w14:paraId="21DB6DE5" w14:textId="77777777" w:rsidR="009E0C59" w:rsidRDefault="009E0C59">
      <w:pPr>
        <w:spacing w:after="180" w:line="336" w:lineRule="auto"/>
        <w:contextualSpacing w:val="0"/>
        <w:rPr>
          <w:rFonts w:ascii="Poppins" w:eastAsiaTheme="majorEastAsia" w:hAnsi="Poppins" w:cstheme="majorBidi"/>
          <w:b/>
          <w:bCs/>
          <w:caps/>
          <w:color w:val="auto"/>
          <w:sz w:val="36"/>
          <w:lang w:bidi="fr-FR"/>
        </w:rPr>
      </w:pPr>
      <w:r>
        <w:rPr>
          <w:color w:val="auto"/>
          <w:lang w:bidi="fr-FR"/>
        </w:rPr>
        <w:br w:type="page"/>
      </w:r>
    </w:p>
    <w:p w14:paraId="389CDB8E" w14:textId="2FD88E64" w:rsidR="00184B35" w:rsidRPr="00432F5C" w:rsidRDefault="00F322D8" w:rsidP="00FC0BC8">
      <w:pPr>
        <w:pStyle w:val="Titre1-MS"/>
        <w:rPr>
          <w:color w:val="auto"/>
        </w:rPr>
      </w:pPr>
      <w:r w:rsidRPr="00432F5C">
        <w:rPr>
          <w:color w:val="auto"/>
          <w:lang w:bidi="fr-FR"/>
        </w:rPr>
        <w:lastRenderedPageBreak/>
        <w:t>Introduction</w:t>
      </w:r>
      <w:bookmarkEnd w:id="0"/>
    </w:p>
    <w:bookmarkEnd w:id="1"/>
    <w:p w14:paraId="2DFAEEDD" w14:textId="28DAD3A7" w:rsidR="00E523C3" w:rsidRPr="00432F5C" w:rsidRDefault="00FE55AF" w:rsidP="0045768C">
      <w:pPr>
        <w:pStyle w:val="Titre2-MS"/>
        <w:framePr w:wrap="notBeside"/>
        <w:rPr>
          <w:color w:val="auto"/>
        </w:rPr>
      </w:pPr>
      <w:r w:rsidRPr="00432F5C">
        <w:rPr>
          <w:color w:val="auto"/>
        </w:rPr>
        <w:t>Définition d’un projet web</w:t>
      </w:r>
    </w:p>
    <w:p w14:paraId="1C1F607A" w14:textId="15B66EFF" w:rsidR="000B3B6D" w:rsidRPr="00432F5C" w:rsidRDefault="00FE55AF" w:rsidP="000B3B6D">
      <w:pPr>
        <w:pStyle w:val="Normal-MS"/>
        <w:rPr>
          <w:color w:val="auto"/>
          <w:lang w:bidi="fr-FR"/>
        </w:rPr>
      </w:pPr>
      <w:r w:rsidRPr="00432F5C">
        <w:rPr>
          <w:color w:val="auto"/>
          <w:lang w:bidi="fr-FR"/>
        </w:rPr>
        <w:t>Un projet web est souvent réalisé dans le cas de la refonte d’un site existant ou de la création d’un nouveau site</w:t>
      </w:r>
      <w:r w:rsidR="000F6EED" w:rsidRPr="00432F5C">
        <w:rPr>
          <w:color w:val="auto"/>
          <w:lang w:bidi="fr-FR"/>
        </w:rPr>
        <w:t xml:space="preserve"> web</w:t>
      </w:r>
      <w:r w:rsidRPr="00432F5C">
        <w:rPr>
          <w:color w:val="auto"/>
          <w:lang w:bidi="fr-FR"/>
        </w:rPr>
        <w:t>. Le projet web est constitué d’un ensemble d’étapes qui vont permettre au site web de voir le jour. Il peut être plus ou moins long en fonction de sa complexité technique.</w:t>
      </w:r>
    </w:p>
    <w:p w14:paraId="1B06CD59" w14:textId="7B687707" w:rsidR="000F6EED" w:rsidRPr="00432F5C" w:rsidRDefault="000F6EED" w:rsidP="000B3B6D">
      <w:pPr>
        <w:pStyle w:val="Titre2-MS"/>
        <w:framePr w:wrap="notBeside"/>
        <w:rPr>
          <w:color w:val="auto"/>
        </w:rPr>
      </w:pPr>
      <w:r w:rsidRPr="00432F5C">
        <w:rPr>
          <w:color w:val="auto"/>
        </w:rPr>
        <w:t>Les méthodes de gestion les plus utilisées</w:t>
      </w:r>
    </w:p>
    <w:p w14:paraId="028746CA" w14:textId="736ACAE1" w:rsidR="000F6EED" w:rsidRPr="00432F5C" w:rsidRDefault="000F6EED" w:rsidP="007313FA">
      <w:pPr>
        <w:pStyle w:val="Normal-MS"/>
        <w:rPr>
          <w:color w:val="auto"/>
        </w:rPr>
      </w:pPr>
      <w:r w:rsidRPr="00432F5C">
        <w:rPr>
          <w:color w:val="auto"/>
        </w:rPr>
        <w:t>Nous avons appris au cours de notre formation les deux méthodes principales :</w:t>
      </w:r>
    </w:p>
    <w:p w14:paraId="7E5992B8" w14:textId="74534716" w:rsidR="000F6EED" w:rsidRPr="00432F5C" w:rsidRDefault="000F6EED" w:rsidP="00041FF8">
      <w:pPr>
        <w:pStyle w:val="Titre3-MS"/>
        <w:framePr w:wrap="notBeside"/>
        <w:numPr>
          <w:ilvl w:val="0"/>
          <w:numId w:val="3"/>
        </w:numPr>
        <w:rPr>
          <w:color w:val="auto"/>
        </w:rPr>
      </w:pPr>
      <w:r w:rsidRPr="00432F5C">
        <w:rPr>
          <w:color w:val="auto"/>
        </w:rPr>
        <w:t>Le cycle en V</w:t>
      </w:r>
    </w:p>
    <w:p w14:paraId="678CF581" w14:textId="5E4A3F5C" w:rsidR="00E514D5" w:rsidRPr="00432F5C" w:rsidRDefault="00E514D5" w:rsidP="004037A4">
      <w:pPr>
        <w:pStyle w:val="Normal-MS"/>
        <w:rPr>
          <w:color w:val="auto"/>
        </w:rPr>
      </w:pPr>
      <w:r w:rsidRPr="00432F5C">
        <w:rPr>
          <w:color w:val="auto"/>
        </w:rPr>
        <w:t xml:space="preserve">Le cycle en V, appelé aussi méthode en cascade, est une méthode traditionnelle de la gestion d’un projet. Il permet de </w:t>
      </w:r>
      <w:r w:rsidR="00F92C4F" w:rsidRPr="00432F5C">
        <w:rPr>
          <w:color w:val="auto"/>
        </w:rPr>
        <w:t>déployer toutes les étapes du projet les unes après les autres dans un ordre fixe, jusqu’à l’objectif final.</w:t>
      </w:r>
    </w:p>
    <w:p w14:paraId="616D8A01" w14:textId="77777777" w:rsidR="00016B9E" w:rsidRPr="00432F5C" w:rsidRDefault="00016B9E" w:rsidP="000F6EED">
      <w:pPr>
        <w:rPr>
          <w:color w:val="auto"/>
        </w:rPr>
      </w:pPr>
    </w:p>
    <w:p w14:paraId="688443AE" w14:textId="5434623D" w:rsidR="00E514D5" w:rsidRPr="00432F5C" w:rsidRDefault="00016B9E" w:rsidP="00016B9E">
      <w:pPr>
        <w:jc w:val="center"/>
        <w:rPr>
          <w:color w:val="auto"/>
          <w:u w:val="single"/>
        </w:rPr>
      </w:pPr>
      <w:r w:rsidRPr="00432F5C">
        <w:rPr>
          <w:noProof/>
          <w:color w:val="auto"/>
        </w:rPr>
        <w:drawing>
          <wp:inline distT="114300" distB="114300" distL="114300" distR="114300" wp14:anchorId="78A99E24" wp14:editId="74D4FBE2">
            <wp:extent cx="5286375" cy="2289690"/>
            <wp:effectExtent l="0" t="0" r="0" b="0"/>
            <wp:docPr id="1" name="image8.png" descr="Une image contenant texte, capture d’écran, moniteur, 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1" name="image8.png" descr="Une image contenant texte, capture d’écran, moniteur, écran&#10;&#10;Description générée automatiquement"/>
                    <pic:cNvPicPr preferRelativeResize="0"/>
                  </pic:nvPicPr>
                  <pic:blipFill>
                    <a:blip r:embed="rId10"/>
                    <a:srcRect/>
                    <a:stretch>
                      <a:fillRect/>
                    </a:stretch>
                  </pic:blipFill>
                  <pic:spPr>
                    <a:xfrm>
                      <a:off x="0" y="0"/>
                      <a:ext cx="5344327" cy="2314791"/>
                    </a:xfrm>
                    <a:prstGeom prst="rect">
                      <a:avLst/>
                    </a:prstGeom>
                    <a:ln/>
                  </pic:spPr>
                </pic:pic>
              </a:graphicData>
            </a:graphic>
          </wp:inline>
        </w:drawing>
      </w:r>
    </w:p>
    <w:p w14:paraId="6D3EF175" w14:textId="5A82ABAF" w:rsidR="000F6EED" w:rsidRPr="00432F5C" w:rsidRDefault="000F6EED" w:rsidP="004037A4">
      <w:pPr>
        <w:pStyle w:val="Normal-MS"/>
        <w:rPr>
          <w:color w:val="auto"/>
          <w:u w:val="single"/>
        </w:rPr>
      </w:pPr>
      <w:r w:rsidRPr="00432F5C">
        <w:rPr>
          <w:color w:val="auto"/>
          <w:u w:val="single"/>
        </w:rPr>
        <w:t>Avantage</w:t>
      </w:r>
      <w:r w:rsidR="00796554" w:rsidRPr="00432F5C">
        <w:rPr>
          <w:color w:val="auto"/>
          <w:u w:val="single"/>
        </w:rPr>
        <w:t>(</w:t>
      </w:r>
      <w:r w:rsidRPr="00432F5C">
        <w:rPr>
          <w:color w:val="auto"/>
          <w:u w:val="single"/>
        </w:rPr>
        <w:t>s</w:t>
      </w:r>
      <w:r w:rsidR="00796554" w:rsidRPr="00432F5C">
        <w:rPr>
          <w:color w:val="auto"/>
          <w:u w:val="single"/>
        </w:rPr>
        <w:t>)</w:t>
      </w:r>
      <w:r w:rsidRPr="00432F5C">
        <w:rPr>
          <w:color w:val="auto"/>
          <w:u w:val="single"/>
        </w:rPr>
        <w:t xml:space="preserve"> : </w:t>
      </w:r>
    </w:p>
    <w:p w14:paraId="7D07DC53" w14:textId="553C3A30" w:rsidR="000F6EED" w:rsidRPr="00432F5C" w:rsidRDefault="000F6EED" w:rsidP="004037A4">
      <w:pPr>
        <w:pStyle w:val="Normal-MS"/>
        <w:rPr>
          <w:color w:val="auto"/>
        </w:rPr>
      </w:pPr>
      <w:r w:rsidRPr="00432F5C">
        <w:rPr>
          <w:color w:val="auto"/>
        </w:rPr>
        <w:t>L’avantage le plus important du cycle en V nous permet d’éviter de revenir constamment en arrière sur la définition des spécifications initiales.</w:t>
      </w:r>
      <w:r w:rsidR="00E514D5" w:rsidRPr="00432F5C">
        <w:rPr>
          <w:color w:val="auto"/>
        </w:rPr>
        <w:t xml:space="preserve"> Chaque phase de conception nécessite la rédaction d’une documentation précise et exhaustive et chaque étape doit être validé</w:t>
      </w:r>
      <w:r w:rsidR="0079045F" w:rsidRPr="00432F5C">
        <w:rPr>
          <w:color w:val="auto"/>
        </w:rPr>
        <w:t>e</w:t>
      </w:r>
      <w:r w:rsidR="00F92C4F" w:rsidRPr="00432F5C">
        <w:rPr>
          <w:color w:val="auto"/>
        </w:rPr>
        <w:t xml:space="preserve"> jusqu’au projet final.</w:t>
      </w:r>
    </w:p>
    <w:p w14:paraId="3E7FCC5A" w14:textId="61D671EE" w:rsidR="000F6EED" w:rsidRPr="00432F5C" w:rsidRDefault="00F92C4F" w:rsidP="004037A4">
      <w:pPr>
        <w:pStyle w:val="Normal-MS"/>
        <w:rPr>
          <w:color w:val="auto"/>
        </w:rPr>
      </w:pPr>
      <w:r w:rsidRPr="00432F5C">
        <w:rPr>
          <w:color w:val="auto"/>
        </w:rPr>
        <w:t>Lorsqu’une étape est terminée et validée, on ne peut plus revenir en arrière. On passe alors à l’étape suivante avec une base solide.</w:t>
      </w:r>
    </w:p>
    <w:p w14:paraId="7F0F1228" w14:textId="77777777" w:rsidR="00F92C4F" w:rsidRPr="00432F5C" w:rsidRDefault="00F92C4F" w:rsidP="00F92C4F">
      <w:pPr>
        <w:rPr>
          <w:color w:val="auto"/>
        </w:rPr>
      </w:pPr>
    </w:p>
    <w:p w14:paraId="0B31EDA5" w14:textId="756E8BA2" w:rsidR="000F6EED" w:rsidRPr="00432F5C" w:rsidRDefault="000F6EED" w:rsidP="001F5A62">
      <w:pPr>
        <w:pStyle w:val="Normal-MS"/>
        <w:rPr>
          <w:color w:val="auto"/>
          <w:u w:val="single"/>
        </w:rPr>
      </w:pPr>
      <w:r w:rsidRPr="00432F5C">
        <w:rPr>
          <w:color w:val="auto"/>
          <w:u w:val="single"/>
        </w:rPr>
        <w:lastRenderedPageBreak/>
        <w:t>Inconvénient</w:t>
      </w:r>
      <w:r w:rsidR="00796554" w:rsidRPr="00432F5C">
        <w:rPr>
          <w:color w:val="auto"/>
          <w:u w:val="single"/>
        </w:rPr>
        <w:t>(s)</w:t>
      </w:r>
      <w:r w:rsidRPr="00432F5C">
        <w:rPr>
          <w:color w:val="auto"/>
          <w:u w:val="single"/>
        </w:rPr>
        <w:t xml:space="preserve"> : </w:t>
      </w:r>
    </w:p>
    <w:p w14:paraId="6E8CD627" w14:textId="626E78EA" w:rsidR="00F45C2D" w:rsidRPr="00432F5C" w:rsidRDefault="00F45C2D" w:rsidP="001F5A62">
      <w:pPr>
        <w:pStyle w:val="Normal-MS"/>
        <w:rPr>
          <w:color w:val="auto"/>
        </w:rPr>
      </w:pPr>
      <w:r w:rsidRPr="00432F5C">
        <w:rPr>
          <w:color w:val="auto"/>
        </w:rPr>
        <w:t xml:space="preserve">L’inconvénient le plus important du cycle en V est l’effet tunnel. Chaque étape dépend de la précédente. Les étapes se suivent les unes après les autres </w:t>
      </w:r>
      <w:r w:rsidR="00964C88" w:rsidRPr="00432F5C">
        <w:rPr>
          <w:color w:val="auto"/>
        </w:rPr>
        <w:t>dans</w:t>
      </w:r>
      <w:r w:rsidRPr="00432F5C">
        <w:rPr>
          <w:color w:val="auto"/>
        </w:rPr>
        <w:t xml:space="preserve"> un ordre fixe. </w:t>
      </w:r>
    </w:p>
    <w:p w14:paraId="73053512" w14:textId="3485192C" w:rsidR="008A6CCB" w:rsidRPr="00432F5C" w:rsidRDefault="00F45C2D" w:rsidP="009B791A">
      <w:pPr>
        <w:pStyle w:val="Normal-MS"/>
        <w:rPr>
          <w:color w:val="auto"/>
        </w:rPr>
      </w:pPr>
      <w:r w:rsidRPr="00432F5C">
        <w:rPr>
          <w:color w:val="auto"/>
        </w:rPr>
        <w:t>C’est une grosse problématique si les spécifications initiales sont dépassées</w:t>
      </w:r>
      <w:r w:rsidR="002A6D2F" w:rsidRPr="00432F5C">
        <w:rPr>
          <w:color w:val="auto"/>
        </w:rPr>
        <w:t xml:space="preserve">, </w:t>
      </w:r>
      <w:r w:rsidRPr="00432F5C">
        <w:rPr>
          <w:color w:val="auto"/>
        </w:rPr>
        <w:t xml:space="preserve">si le besoin du client change ou bien qu’il </w:t>
      </w:r>
      <w:r w:rsidR="002A6D2F" w:rsidRPr="00432F5C">
        <w:rPr>
          <w:color w:val="auto"/>
        </w:rPr>
        <w:t>se soit</w:t>
      </w:r>
      <w:r w:rsidRPr="00432F5C">
        <w:rPr>
          <w:color w:val="auto"/>
        </w:rPr>
        <w:t xml:space="preserve"> mal exprimé.</w:t>
      </w:r>
      <w:r w:rsidR="002A6D2F" w:rsidRPr="00432F5C">
        <w:rPr>
          <w:color w:val="auto"/>
        </w:rPr>
        <w:t xml:space="preserve"> Le cycle en V supporte donc mal ce type de changements, ce qui est à la fois sa force et sa faiblesse.</w:t>
      </w:r>
    </w:p>
    <w:p w14:paraId="34957AED" w14:textId="62B151E9" w:rsidR="008A6CCB" w:rsidRPr="00432F5C" w:rsidRDefault="008A6CCB" w:rsidP="00041FF8">
      <w:pPr>
        <w:pStyle w:val="Titre3-MS"/>
        <w:framePr w:wrap="notBeside"/>
        <w:numPr>
          <w:ilvl w:val="0"/>
          <w:numId w:val="4"/>
        </w:numPr>
        <w:rPr>
          <w:color w:val="auto"/>
        </w:rPr>
      </w:pPr>
      <w:r w:rsidRPr="00432F5C">
        <w:rPr>
          <w:color w:val="auto"/>
        </w:rPr>
        <w:t>La méthode Agile</w:t>
      </w:r>
    </w:p>
    <w:p w14:paraId="367C481C" w14:textId="77777777" w:rsidR="005B0647" w:rsidRPr="00432F5C" w:rsidRDefault="008A6CCB" w:rsidP="005B0647">
      <w:pPr>
        <w:pStyle w:val="Normal-MS"/>
        <w:spacing w:after="0"/>
        <w:rPr>
          <w:color w:val="auto"/>
        </w:rPr>
      </w:pPr>
      <w:r w:rsidRPr="00432F5C">
        <w:rPr>
          <w:color w:val="auto"/>
        </w:rPr>
        <w:t xml:space="preserve">La méthode Agile est une méthode appréciée par les chefs de projet. </w:t>
      </w:r>
    </w:p>
    <w:p w14:paraId="6520C193" w14:textId="35C23B52" w:rsidR="00016B9E" w:rsidRPr="00432F5C" w:rsidRDefault="005B0647" w:rsidP="001F5A62">
      <w:pPr>
        <w:pStyle w:val="Normal-MS"/>
        <w:rPr>
          <w:color w:val="auto"/>
        </w:rPr>
      </w:pPr>
      <w:r w:rsidRPr="00432F5C">
        <w:rPr>
          <w:color w:val="auto"/>
        </w:rPr>
        <w:t>E</w:t>
      </w:r>
      <w:r w:rsidR="008A6CCB" w:rsidRPr="00432F5C">
        <w:rPr>
          <w:color w:val="auto"/>
        </w:rPr>
        <w:t>lle permet de privilégier les individus et les interactions, les produits opérationnels, la collaboration avec les clients et l’adaptation au changement.</w:t>
      </w:r>
    </w:p>
    <w:p w14:paraId="68316F37" w14:textId="77777777" w:rsidR="005B0647" w:rsidRPr="00432F5C" w:rsidRDefault="005B0647" w:rsidP="001F5A62">
      <w:pPr>
        <w:pStyle w:val="Normal-MS"/>
        <w:rPr>
          <w:color w:val="auto"/>
          <w:u w:val="single"/>
        </w:rPr>
      </w:pPr>
    </w:p>
    <w:p w14:paraId="68B920D0" w14:textId="2DE317C7" w:rsidR="00016B9E" w:rsidRPr="00432F5C" w:rsidRDefault="00016B9E" w:rsidP="00016B9E">
      <w:pPr>
        <w:spacing w:line="276" w:lineRule="auto"/>
        <w:jc w:val="center"/>
        <w:rPr>
          <w:color w:val="auto"/>
          <w:u w:val="single"/>
        </w:rPr>
      </w:pPr>
      <w:r w:rsidRPr="00432F5C">
        <w:rPr>
          <w:noProof/>
          <w:color w:val="auto"/>
        </w:rPr>
        <w:drawing>
          <wp:inline distT="114300" distB="114300" distL="114300" distR="114300" wp14:anchorId="2DF10351" wp14:editId="23B357A0">
            <wp:extent cx="4913962" cy="2020186"/>
            <wp:effectExtent l="0" t="0" r="1270" b="0"/>
            <wp:docPr id="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rotWithShape="1">
                    <a:blip r:embed="rId11"/>
                    <a:srcRect t="27286" b="29996"/>
                    <a:stretch/>
                  </pic:blipFill>
                  <pic:spPr bwMode="auto">
                    <a:xfrm>
                      <a:off x="0" y="0"/>
                      <a:ext cx="4913962" cy="2020186"/>
                    </a:xfrm>
                    <a:prstGeom prst="rect">
                      <a:avLst/>
                    </a:prstGeom>
                    <a:ln>
                      <a:noFill/>
                    </a:ln>
                    <a:extLst>
                      <a:ext uri="{53640926-AAD7-44D8-BBD7-CCE9431645EC}">
                        <a14:shadowObscured xmlns:a14="http://schemas.microsoft.com/office/drawing/2010/main"/>
                      </a:ext>
                    </a:extLst>
                  </pic:spPr>
                </pic:pic>
              </a:graphicData>
            </a:graphic>
          </wp:inline>
        </w:drawing>
      </w:r>
    </w:p>
    <w:p w14:paraId="7C13EC61" w14:textId="77777777" w:rsidR="00016B9E" w:rsidRPr="00432F5C" w:rsidRDefault="00016B9E" w:rsidP="00016B9E">
      <w:pPr>
        <w:jc w:val="center"/>
        <w:rPr>
          <w:color w:val="auto"/>
          <w:sz w:val="16"/>
          <w:szCs w:val="16"/>
          <w:u w:val="single"/>
        </w:rPr>
      </w:pPr>
    </w:p>
    <w:p w14:paraId="4667B17B" w14:textId="77777777" w:rsidR="00ED365A" w:rsidRDefault="00ED365A" w:rsidP="009B791A">
      <w:pPr>
        <w:pStyle w:val="Normal-MS"/>
        <w:rPr>
          <w:color w:val="auto"/>
          <w:u w:val="single"/>
        </w:rPr>
      </w:pPr>
    </w:p>
    <w:p w14:paraId="7A484C4B" w14:textId="32356B72" w:rsidR="008A6CCB" w:rsidRPr="00432F5C" w:rsidRDefault="008A6CCB" w:rsidP="009B791A">
      <w:pPr>
        <w:pStyle w:val="Normal-MS"/>
        <w:rPr>
          <w:color w:val="auto"/>
          <w:u w:val="single"/>
        </w:rPr>
      </w:pPr>
      <w:r w:rsidRPr="00432F5C">
        <w:rPr>
          <w:color w:val="auto"/>
          <w:u w:val="single"/>
        </w:rPr>
        <w:t>Avantage</w:t>
      </w:r>
      <w:r w:rsidR="00796554" w:rsidRPr="00432F5C">
        <w:rPr>
          <w:color w:val="auto"/>
          <w:u w:val="single"/>
        </w:rPr>
        <w:t>(s</w:t>
      </w:r>
      <w:r w:rsidR="002F7DE9" w:rsidRPr="00432F5C">
        <w:rPr>
          <w:color w:val="auto"/>
          <w:u w:val="single"/>
        </w:rPr>
        <w:t>) :</w:t>
      </w:r>
      <w:r w:rsidRPr="00432F5C">
        <w:rPr>
          <w:color w:val="auto"/>
          <w:u w:val="single"/>
        </w:rPr>
        <w:t xml:space="preserve"> </w:t>
      </w:r>
    </w:p>
    <w:p w14:paraId="54139099" w14:textId="77777777" w:rsidR="00E55B65" w:rsidRPr="00432F5C" w:rsidRDefault="00E55B65" w:rsidP="009B791A">
      <w:pPr>
        <w:pStyle w:val="Normal-MS"/>
        <w:rPr>
          <w:color w:val="auto"/>
        </w:rPr>
      </w:pPr>
      <w:r w:rsidRPr="00432F5C">
        <w:rPr>
          <w:color w:val="auto"/>
        </w:rPr>
        <w:t>Le projet est découpé en plusieurs tâches, la méthode permet alors de mettre en place une organisation simple et efficace.</w:t>
      </w:r>
    </w:p>
    <w:p w14:paraId="502A1A4D" w14:textId="77777777" w:rsidR="00E55B65" w:rsidRPr="00432F5C" w:rsidRDefault="00E55B65" w:rsidP="009B791A">
      <w:pPr>
        <w:pStyle w:val="Normal-MS"/>
        <w:rPr>
          <w:color w:val="auto"/>
        </w:rPr>
      </w:pPr>
      <w:r w:rsidRPr="00432F5C">
        <w:rPr>
          <w:color w:val="auto"/>
        </w:rPr>
        <w:t xml:space="preserve">Elle permet de nombreux avantages : </w:t>
      </w:r>
    </w:p>
    <w:p w14:paraId="59178752" w14:textId="2265860E" w:rsidR="008A6CCB" w:rsidRPr="00432F5C" w:rsidRDefault="00E55B65" w:rsidP="00B124D1">
      <w:pPr>
        <w:pStyle w:val="Normal-MS"/>
        <w:numPr>
          <w:ilvl w:val="0"/>
          <w:numId w:val="29"/>
        </w:numPr>
        <w:rPr>
          <w:color w:val="auto"/>
        </w:rPr>
      </w:pPr>
      <w:r w:rsidRPr="00432F5C">
        <w:rPr>
          <w:b/>
          <w:bCs/>
          <w:color w:val="auto"/>
        </w:rPr>
        <w:t xml:space="preserve">La flexibilité : </w:t>
      </w:r>
      <w:r w:rsidR="001A0E1E" w:rsidRPr="00432F5C">
        <w:rPr>
          <w:color w:val="auto"/>
        </w:rPr>
        <w:t>les développeurs s’adaptent en fonction du retour du client. Ils peuvent alors réagir rapidement pour apporter des modifications.</w:t>
      </w:r>
    </w:p>
    <w:p w14:paraId="2BD48D5F" w14:textId="3B743FCB" w:rsidR="001A0E1E" w:rsidRDefault="001A0E1E" w:rsidP="00041FF8">
      <w:pPr>
        <w:pStyle w:val="Normal-MS"/>
        <w:numPr>
          <w:ilvl w:val="0"/>
          <w:numId w:val="5"/>
        </w:numPr>
        <w:rPr>
          <w:color w:val="auto"/>
        </w:rPr>
      </w:pPr>
      <w:r w:rsidRPr="00432F5C">
        <w:rPr>
          <w:b/>
          <w:bCs/>
          <w:color w:val="auto"/>
        </w:rPr>
        <w:t>La collaboration :</w:t>
      </w:r>
      <w:r w:rsidRPr="00432F5C">
        <w:rPr>
          <w:color w:val="auto"/>
        </w:rPr>
        <w:t xml:space="preserve"> les échanges réguliers avec le client permettent d’établir un lien de confiance et assurer sa satisfaction</w:t>
      </w:r>
    </w:p>
    <w:p w14:paraId="7E3831E5" w14:textId="77777777" w:rsidR="002E15AC" w:rsidRDefault="002E15AC" w:rsidP="002E15AC">
      <w:pPr>
        <w:pStyle w:val="Normal-MS"/>
        <w:rPr>
          <w:color w:val="auto"/>
        </w:rPr>
      </w:pPr>
    </w:p>
    <w:p w14:paraId="236D7F2B" w14:textId="77777777" w:rsidR="002E15AC" w:rsidRDefault="002E15AC" w:rsidP="002E15AC">
      <w:pPr>
        <w:pStyle w:val="Normal-MS"/>
        <w:rPr>
          <w:color w:val="auto"/>
        </w:rPr>
      </w:pPr>
    </w:p>
    <w:p w14:paraId="35242BE1" w14:textId="77777777" w:rsidR="002E15AC" w:rsidRPr="00432F5C" w:rsidRDefault="002E15AC" w:rsidP="002E15AC">
      <w:pPr>
        <w:pStyle w:val="Normal-MS"/>
        <w:rPr>
          <w:color w:val="auto"/>
        </w:rPr>
      </w:pPr>
    </w:p>
    <w:p w14:paraId="7146810D" w14:textId="25CAC3EC" w:rsidR="006F6E84" w:rsidRDefault="001A0E1E" w:rsidP="006F6E84">
      <w:pPr>
        <w:pStyle w:val="Normal-MS"/>
        <w:numPr>
          <w:ilvl w:val="0"/>
          <w:numId w:val="6"/>
        </w:numPr>
        <w:rPr>
          <w:color w:val="auto"/>
        </w:rPr>
      </w:pPr>
      <w:r w:rsidRPr="00432F5C">
        <w:rPr>
          <w:b/>
          <w:bCs/>
          <w:color w:val="auto"/>
        </w:rPr>
        <w:t>Responsabilisation de l’ensemble de l’équipe :</w:t>
      </w:r>
      <w:r w:rsidRPr="00432F5C">
        <w:rPr>
          <w:color w:val="auto"/>
        </w:rPr>
        <w:t xml:space="preserve"> les membres augmentent leurs performances et leurs motivations, ce qui permet d’effectuer des livraisons régulière</w:t>
      </w:r>
      <w:r w:rsidR="00343F97" w:rsidRPr="00432F5C">
        <w:rPr>
          <w:color w:val="auto"/>
        </w:rPr>
        <w:t>ment.</w:t>
      </w:r>
    </w:p>
    <w:p w14:paraId="713B96F3" w14:textId="77777777" w:rsidR="0052766A" w:rsidRPr="00432F5C" w:rsidRDefault="0052766A" w:rsidP="0052766A">
      <w:pPr>
        <w:pStyle w:val="Normal-MS"/>
        <w:rPr>
          <w:color w:val="auto"/>
        </w:r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4"/>
      </w:tblGrid>
      <w:tr w:rsidR="00432F5C" w:rsidRPr="00432F5C" w14:paraId="6B61D70B" w14:textId="77777777" w:rsidTr="00016B9E">
        <w:trPr>
          <w:cnfStyle w:val="100000000000" w:firstRow="1" w:lastRow="0" w:firstColumn="0" w:lastColumn="0" w:oddVBand="0" w:evenVBand="0" w:oddHBand="0" w:evenHBand="0" w:firstRowFirstColumn="0" w:firstRowLastColumn="0" w:lastRowFirstColumn="0" w:lastRowLastColumn="0"/>
          <w:jc w:val="center"/>
        </w:trPr>
        <w:tc>
          <w:tcPr>
            <w:tcW w:w="8844" w:type="dxa"/>
          </w:tcPr>
          <w:p w14:paraId="048B344B" w14:textId="06B26769" w:rsidR="00016B9E" w:rsidRPr="00432F5C" w:rsidRDefault="00016B9E" w:rsidP="00016B9E">
            <w:pPr>
              <w:pStyle w:val="Paragraphedeliste"/>
              <w:ind w:left="0"/>
              <w:rPr>
                <w:color w:val="auto"/>
              </w:rPr>
            </w:pPr>
            <w:r w:rsidRPr="00432F5C">
              <w:rPr>
                <w:rFonts w:ascii="Liberation Sans" w:hAnsi="Liberation Sans"/>
                <w:noProof/>
                <w:color w:val="auto"/>
              </w:rPr>
              <w:drawing>
                <wp:inline distT="0" distB="0" distL="0" distR="0" wp14:anchorId="0535CD70" wp14:editId="52B682A1">
                  <wp:extent cx="4853698" cy="1010094"/>
                  <wp:effectExtent l="0" t="0" r="0" b="8890"/>
                  <wp:docPr id="3" name="Google Shape;313;p53"/>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lum/>
                            <a:alphaModFix/>
                          </a:blip>
                          <a:srcRect l="2564" t="53794" r="2530" b="4145"/>
                          <a:stretch/>
                        </pic:blipFill>
                        <pic:spPr bwMode="auto">
                          <a:xfrm>
                            <a:off x="0" y="0"/>
                            <a:ext cx="4853698" cy="101009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BC3B0B1" w14:textId="77777777" w:rsidR="006F6E84" w:rsidRPr="00432F5C" w:rsidRDefault="006F6E84" w:rsidP="003D11AA">
      <w:pPr>
        <w:pStyle w:val="Normal-MS"/>
        <w:rPr>
          <w:color w:val="auto"/>
          <w:u w:val="single"/>
        </w:rPr>
      </w:pPr>
    </w:p>
    <w:p w14:paraId="3151BCBD" w14:textId="0233795E" w:rsidR="008A6CCB" w:rsidRPr="00432F5C" w:rsidRDefault="008A6CCB" w:rsidP="003D11AA">
      <w:pPr>
        <w:pStyle w:val="Normal-MS"/>
        <w:rPr>
          <w:color w:val="auto"/>
          <w:u w:val="single"/>
        </w:rPr>
      </w:pPr>
      <w:r w:rsidRPr="00432F5C">
        <w:rPr>
          <w:color w:val="auto"/>
          <w:u w:val="single"/>
        </w:rPr>
        <w:t>Inconvénient</w:t>
      </w:r>
      <w:r w:rsidR="00796554" w:rsidRPr="00432F5C">
        <w:rPr>
          <w:color w:val="auto"/>
          <w:u w:val="single"/>
        </w:rPr>
        <w:t>(s)</w:t>
      </w:r>
      <w:r w:rsidRPr="00432F5C">
        <w:rPr>
          <w:color w:val="auto"/>
          <w:u w:val="single"/>
        </w:rPr>
        <w:t xml:space="preserve"> : </w:t>
      </w:r>
    </w:p>
    <w:p w14:paraId="4255AAFE" w14:textId="1E743824" w:rsidR="00796554" w:rsidRPr="00432F5C" w:rsidRDefault="00796554" w:rsidP="003D11AA">
      <w:pPr>
        <w:pStyle w:val="Normal-MS"/>
        <w:rPr>
          <w:color w:val="auto"/>
        </w:rPr>
      </w:pPr>
      <w:r w:rsidRPr="00432F5C">
        <w:rPr>
          <w:color w:val="auto"/>
        </w:rPr>
        <w:t xml:space="preserve">Parce que les développements débutent rapidement, les exigences du produit sont clarifiées </w:t>
      </w:r>
      <w:r w:rsidR="008F0FED" w:rsidRPr="00432F5C">
        <w:rPr>
          <w:color w:val="auto"/>
        </w:rPr>
        <w:t>au dernier moment</w:t>
      </w:r>
      <w:r w:rsidRPr="00432F5C">
        <w:rPr>
          <w:color w:val="auto"/>
        </w:rPr>
        <w:t>. Cet inconvénient génère une documentation d’un produit Agile moins travaillée et moins détaillée en comparaison du cycle en V. Il devient donc difficile de prévoir le coût, le temps et les ressources nécessaires au démarrage du projet.</w:t>
      </w:r>
    </w:p>
    <w:p w14:paraId="3A566071" w14:textId="2A6F168C" w:rsidR="00D62EF5" w:rsidRPr="00432F5C" w:rsidRDefault="00796554" w:rsidP="003D11AA">
      <w:pPr>
        <w:pStyle w:val="Normal-MS"/>
        <w:rPr>
          <w:color w:val="auto"/>
        </w:rPr>
      </w:pPr>
      <w:r w:rsidRPr="00432F5C">
        <w:rPr>
          <w:color w:val="auto"/>
        </w:rPr>
        <w:t>La méthode Agile est adaptée pour les petites ou moyennes équipes constituées</w:t>
      </w:r>
      <w:r w:rsidR="002120E1" w:rsidRPr="00432F5C">
        <w:rPr>
          <w:color w:val="auto"/>
        </w:rPr>
        <w:t xml:space="preserve"> en moyenne</w:t>
      </w:r>
      <w:r w:rsidRPr="00432F5C">
        <w:rPr>
          <w:color w:val="auto"/>
        </w:rPr>
        <w:t xml:space="preserve"> entre 5 et 9 personnes. Au-delà, la méthode Agile montre ses faiblesses.</w:t>
      </w:r>
    </w:p>
    <w:p w14:paraId="279E75D7" w14:textId="0D18B522" w:rsidR="00D62EF5" w:rsidRPr="00432F5C" w:rsidRDefault="00D62EF5" w:rsidP="00041FF8">
      <w:pPr>
        <w:pStyle w:val="Titre3-MS"/>
        <w:framePr w:wrap="notBeside"/>
        <w:numPr>
          <w:ilvl w:val="0"/>
          <w:numId w:val="7"/>
        </w:numPr>
        <w:rPr>
          <w:color w:val="auto"/>
        </w:rPr>
      </w:pPr>
      <w:r w:rsidRPr="00432F5C">
        <w:rPr>
          <w:color w:val="auto"/>
        </w:rPr>
        <w:t>Notre choix</w:t>
      </w:r>
    </w:p>
    <w:p w14:paraId="3EB1DC2D" w14:textId="20966E1F" w:rsidR="00242697" w:rsidRPr="00432F5C" w:rsidRDefault="001E5A6E" w:rsidP="003D11AA">
      <w:pPr>
        <w:pStyle w:val="Normal-MS"/>
        <w:rPr>
          <w:color w:val="auto"/>
        </w:rPr>
      </w:pPr>
      <w:r w:rsidRPr="00432F5C">
        <w:rPr>
          <w:color w:val="auto"/>
        </w:rPr>
        <w:t xml:space="preserve">Pour notre projet, </w:t>
      </w:r>
      <w:r w:rsidR="00AE49D0" w:rsidRPr="00432F5C">
        <w:rPr>
          <w:color w:val="auto"/>
        </w:rPr>
        <w:t>le</w:t>
      </w:r>
      <w:r w:rsidR="00FB1061" w:rsidRPr="00432F5C">
        <w:rPr>
          <w:color w:val="auto"/>
        </w:rPr>
        <w:t xml:space="preserve"> dossier REAC</w:t>
      </w:r>
      <w:r w:rsidRPr="00432F5C">
        <w:rPr>
          <w:color w:val="auto"/>
        </w:rPr>
        <w:t xml:space="preserve"> </w:t>
      </w:r>
      <w:r w:rsidR="00AF1FA3" w:rsidRPr="00432F5C">
        <w:rPr>
          <w:color w:val="auto"/>
        </w:rPr>
        <w:t>nous impose la rédaction d’un cahier des charges</w:t>
      </w:r>
      <w:r w:rsidR="006F30E6" w:rsidRPr="00432F5C">
        <w:rPr>
          <w:color w:val="auto"/>
        </w:rPr>
        <w:t>,</w:t>
      </w:r>
      <w:r w:rsidR="00A67400" w:rsidRPr="00432F5C">
        <w:rPr>
          <w:color w:val="auto"/>
        </w:rPr>
        <w:t xml:space="preserve"> </w:t>
      </w:r>
      <w:r w:rsidR="006F30E6" w:rsidRPr="00432F5C">
        <w:rPr>
          <w:color w:val="auto"/>
        </w:rPr>
        <w:t>n</w:t>
      </w:r>
      <w:r w:rsidR="00377F8C" w:rsidRPr="00432F5C">
        <w:rPr>
          <w:color w:val="auto"/>
        </w:rPr>
        <w:t xml:space="preserve">ous nous sommes donc </w:t>
      </w:r>
      <w:r w:rsidR="006F30E6" w:rsidRPr="00432F5C">
        <w:rPr>
          <w:color w:val="auto"/>
        </w:rPr>
        <w:t>orientés</w:t>
      </w:r>
      <w:r w:rsidR="00E20AE5" w:rsidRPr="00432F5C">
        <w:rPr>
          <w:color w:val="auto"/>
        </w:rPr>
        <w:t xml:space="preserve"> vers la méthode du cycle en V</w:t>
      </w:r>
      <w:r w:rsidR="006F30E6" w:rsidRPr="00432F5C">
        <w:rPr>
          <w:color w:val="auto"/>
        </w:rPr>
        <w:t>.</w:t>
      </w:r>
      <w:r w:rsidR="00E13C99" w:rsidRPr="00432F5C">
        <w:rPr>
          <w:color w:val="auto"/>
        </w:rPr>
        <w:t xml:space="preserve"> Cependant</w:t>
      </w:r>
      <w:r w:rsidR="005F0CE0" w:rsidRPr="00432F5C">
        <w:rPr>
          <w:color w:val="auto"/>
        </w:rPr>
        <w:t>,</w:t>
      </w:r>
      <w:r w:rsidR="00E13C99" w:rsidRPr="00432F5C">
        <w:rPr>
          <w:color w:val="auto"/>
        </w:rPr>
        <w:t xml:space="preserve"> </w:t>
      </w:r>
      <w:r w:rsidR="009767DF" w:rsidRPr="00432F5C">
        <w:rPr>
          <w:color w:val="auto"/>
        </w:rPr>
        <w:t>n’étant pas encore expérimentés sur la gestion de projet, ni sur la création d</w:t>
      </w:r>
      <w:r w:rsidR="005F0CE0" w:rsidRPr="00432F5C">
        <w:rPr>
          <w:color w:val="auto"/>
        </w:rPr>
        <w:t>’</w:t>
      </w:r>
      <w:r w:rsidR="009767DF" w:rsidRPr="00432F5C">
        <w:rPr>
          <w:color w:val="auto"/>
        </w:rPr>
        <w:t>u</w:t>
      </w:r>
      <w:r w:rsidR="005F0CE0" w:rsidRPr="00432F5C">
        <w:rPr>
          <w:color w:val="auto"/>
        </w:rPr>
        <w:t>n</w:t>
      </w:r>
      <w:r w:rsidR="009767DF" w:rsidRPr="00432F5C">
        <w:rPr>
          <w:color w:val="auto"/>
        </w:rPr>
        <w:t xml:space="preserve"> site web en équipe, nous avons rencontré des difficultés à estimer avec précision les temps de développement.</w:t>
      </w:r>
      <w:r w:rsidR="00242697" w:rsidRPr="00432F5C">
        <w:rPr>
          <w:color w:val="auto"/>
        </w:rPr>
        <w:t xml:space="preserve"> Nous avons opté pour une organisation hybride</w:t>
      </w:r>
      <w:r w:rsidR="00A90F9D" w:rsidRPr="00432F5C">
        <w:rPr>
          <w:color w:val="auto"/>
        </w:rPr>
        <w:t xml:space="preserve"> en basculant sur la méthode Agile pour la poursuite de notre projet. Cela nous a permis de créer les fonctionnalités les unes après les autres</w:t>
      </w:r>
      <w:r w:rsidR="00A127FC" w:rsidRPr="00432F5C">
        <w:rPr>
          <w:color w:val="auto"/>
        </w:rPr>
        <w:t>,</w:t>
      </w:r>
      <w:r w:rsidR="00A90F9D" w:rsidRPr="00432F5C">
        <w:rPr>
          <w:color w:val="auto"/>
        </w:rPr>
        <w:t xml:space="preserve"> sous forme de sprint et d’avancer avec motivation.</w:t>
      </w:r>
    </w:p>
    <w:p w14:paraId="3F539956" w14:textId="0F45CAFF" w:rsidR="00F322D8" w:rsidRPr="00432F5C" w:rsidRDefault="00F322D8" w:rsidP="00A25829">
      <w:pPr>
        <w:pStyle w:val="Titre1-MS"/>
        <w:rPr>
          <w:color w:val="auto"/>
        </w:rPr>
      </w:pPr>
      <w:bookmarkStart w:id="2" w:name="_Toc119413534"/>
      <w:r w:rsidRPr="00432F5C">
        <w:rPr>
          <w:color w:val="auto"/>
        </w:rPr>
        <w:lastRenderedPageBreak/>
        <w:t>Le projet correspond-il aux objectifs de l’entreprise ?</w:t>
      </w:r>
      <w:bookmarkEnd w:id="2"/>
    </w:p>
    <w:p w14:paraId="73AA72C9" w14:textId="6D028D0A" w:rsidR="00F322D8" w:rsidRPr="00432F5C" w:rsidRDefault="00F322D8" w:rsidP="00F322D8">
      <w:pPr>
        <w:rPr>
          <w:color w:val="auto"/>
        </w:rPr>
      </w:pPr>
    </w:p>
    <w:p w14:paraId="586BE32F" w14:textId="4ADBA888" w:rsidR="00F322D8" w:rsidRPr="00432F5C" w:rsidRDefault="00F322D8" w:rsidP="00A25829">
      <w:pPr>
        <w:pStyle w:val="Normal-MS"/>
        <w:rPr>
          <w:color w:val="auto"/>
        </w:rPr>
      </w:pPr>
      <w:r w:rsidRPr="00432F5C">
        <w:rPr>
          <w:color w:val="auto"/>
        </w:rPr>
        <w:t>L’objectif du projet doit bien évidemment respecter les chartes définies par le cahier des charge</w:t>
      </w:r>
      <w:r w:rsidR="0088537C" w:rsidRPr="00432F5C">
        <w:rPr>
          <w:color w:val="auto"/>
        </w:rPr>
        <w:t>s</w:t>
      </w:r>
      <w:r w:rsidRPr="00432F5C">
        <w:rPr>
          <w:color w:val="auto"/>
        </w:rPr>
        <w:t xml:space="preserve">. Les objectifs </w:t>
      </w:r>
      <w:r w:rsidR="00A60A8D" w:rsidRPr="00432F5C">
        <w:rPr>
          <w:color w:val="auto"/>
        </w:rPr>
        <w:t xml:space="preserve">sont différents selon </w:t>
      </w:r>
      <w:r w:rsidRPr="00432F5C">
        <w:rPr>
          <w:color w:val="auto"/>
        </w:rPr>
        <w:t>le service de l’entreprise,</w:t>
      </w:r>
      <w:r w:rsidR="00A60A8D" w:rsidRPr="00432F5C">
        <w:rPr>
          <w:color w:val="auto"/>
        </w:rPr>
        <w:t xml:space="preserve"> mais chaque secteur a son propre objectif :</w:t>
      </w:r>
      <w:r w:rsidRPr="00432F5C">
        <w:rPr>
          <w:color w:val="auto"/>
        </w:rPr>
        <w:t xml:space="preserve"> </w:t>
      </w:r>
    </w:p>
    <w:p w14:paraId="3DF75A1E" w14:textId="77777777" w:rsidR="00F322D8" w:rsidRPr="00432F5C" w:rsidRDefault="00F322D8" w:rsidP="00F322D8">
      <w:pPr>
        <w:rPr>
          <w:color w:val="auto"/>
        </w:rPr>
      </w:pPr>
    </w:p>
    <w:p w14:paraId="52C2C408" w14:textId="6CC030C1" w:rsidR="00A60A8D" w:rsidRPr="00432F5C" w:rsidRDefault="00F322D8" w:rsidP="00041FF8">
      <w:pPr>
        <w:pStyle w:val="Normal-MS"/>
        <w:numPr>
          <w:ilvl w:val="0"/>
          <w:numId w:val="8"/>
        </w:numPr>
        <w:rPr>
          <w:color w:val="auto"/>
        </w:rPr>
      </w:pPr>
      <w:r w:rsidRPr="00432F5C">
        <w:rPr>
          <w:b/>
          <w:bCs/>
          <w:color w:val="auto"/>
        </w:rPr>
        <w:t>Développement :</w:t>
      </w:r>
      <w:r w:rsidRPr="00432F5C">
        <w:rPr>
          <w:color w:val="auto"/>
        </w:rPr>
        <w:t xml:space="preserve"> Apporter une solution stable, modulaire et propice à l’évolution</w:t>
      </w:r>
      <w:r w:rsidR="00A60A8D" w:rsidRPr="00432F5C">
        <w:rPr>
          <w:color w:val="auto"/>
        </w:rPr>
        <w:t> ;</w:t>
      </w:r>
    </w:p>
    <w:p w14:paraId="093553D6" w14:textId="473FFC47" w:rsidR="00A60A8D" w:rsidRPr="00432F5C" w:rsidRDefault="00F322D8" w:rsidP="00041FF8">
      <w:pPr>
        <w:pStyle w:val="Normal-MS"/>
        <w:numPr>
          <w:ilvl w:val="0"/>
          <w:numId w:val="8"/>
        </w:numPr>
        <w:rPr>
          <w:color w:val="auto"/>
        </w:rPr>
      </w:pPr>
      <w:r w:rsidRPr="00432F5C">
        <w:rPr>
          <w:b/>
          <w:bCs/>
          <w:color w:val="auto"/>
        </w:rPr>
        <w:t>Management :</w:t>
      </w:r>
      <w:r w:rsidRPr="00432F5C">
        <w:rPr>
          <w:color w:val="auto"/>
        </w:rPr>
        <w:t xml:space="preserve"> Booster les équipes en prenant en compte</w:t>
      </w:r>
      <w:r w:rsidR="00A60A8D" w:rsidRPr="00432F5C">
        <w:rPr>
          <w:color w:val="auto"/>
        </w:rPr>
        <w:t xml:space="preserve"> </w:t>
      </w:r>
      <w:r w:rsidRPr="00432F5C">
        <w:rPr>
          <w:color w:val="auto"/>
        </w:rPr>
        <w:t>l’état de la charge de travail</w:t>
      </w:r>
      <w:r w:rsidR="00A60A8D" w:rsidRPr="00432F5C">
        <w:rPr>
          <w:color w:val="auto"/>
        </w:rPr>
        <w:t> ;</w:t>
      </w:r>
    </w:p>
    <w:p w14:paraId="53A1E748" w14:textId="49563963" w:rsidR="00A60A8D" w:rsidRPr="00432F5C" w:rsidRDefault="00F322D8" w:rsidP="00041FF8">
      <w:pPr>
        <w:pStyle w:val="Normal-MS"/>
        <w:numPr>
          <w:ilvl w:val="0"/>
          <w:numId w:val="8"/>
        </w:numPr>
        <w:rPr>
          <w:color w:val="auto"/>
        </w:rPr>
      </w:pPr>
      <w:r w:rsidRPr="00432F5C">
        <w:rPr>
          <w:b/>
          <w:bCs/>
          <w:color w:val="auto"/>
        </w:rPr>
        <w:t>Budget :</w:t>
      </w:r>
      <w:r w:rsidRPr="00432F5C">
        <w:rPr>
          <w:color w:val="auto"/>
        </w:rPr>
        <w:t xml:space="preserve"> Toujours répondre </w:t>
      </w:r>
      <w:r w:rsidR="00A60A8D" w:rsidRPr="00432F5C">
        <w:rPr>
          <w:color w:val="auto"/>
        </w:rPr>
        <w:t>à l’attente</w:t>
      </w:r>
      <w:r w:rsidRPr="00432F5C">
        <w:rPr>
          <w:color w:val="auto"/>
        </w:rPr>
        <w:t xml:space="preserve"> du projet et ne pas se laisser divertir</w:t>
      </w:r>
      <w:r w:rsidR="00A60A8D" w:rsidRPr="00432F5C">
        <w:rPr>
          <w:color w:val="auto"/>
        </w:rPr>
        <w:t> ;</w:t>
      </w:r>
    </w:p>
    <w:p w14:paraId="01F96FFA" w14:textId="07EE7278" w:rsidR="00CB27DA" w:rsidRPr="00432F5C" w:rsidRDefault="00F322D8" w:rsidP="00041FF8">
      <w:pPr>
        <w:pStyle w:val="Normal-MS"/>
        <w:numPr>
          <w:ilvl w:val="0"/>
          <w:numId w:val="8"/>
        </w:numPr>
        <w:rPr>
          <w:color w:val="auto"/>
        </w:rPr>
      </w:pPr>
      <w:r w:rsidRPr="00432F5C">
        <w:rPr>
          <w:b/>
          <w:bCs/>
          <w:color w:val="auto"/>
        </w:rPr>
        <w:t>Communication :</w:t>
      </w:r>
      <w:r w:rsidRPr="00432F5C">
        <w:rPr>
          <w:color w:val="auto"/>
        </w:rPr>
        <w:t xml:space="preserve"> Déborder d’idée</w:t>
      </w:r>
      <w:r w:rsidR="00A60A8D" w:rsidRPr="00432F5C">
        <w:rPr>
          <w:color w:val="auto"/>
        </w:rPr>
        <w:t>s</w:t>
      </w:r>
      <w:r w:rsidRPr="00432F5C">
        <w:rPr>
          <w:color w:val="auto"/>
        </w:rPr>
        <w:t xml:space="preserve"> afin de se renouveler vis</w:t>
      </w:r>
      <w:r w:rsidR="00965922" w:rsidRPr="00432F5C">
        <w:rPr>
          <w:color w:val="auto"/>
        </w:rPr>
        <w:t>-</w:t>
      </w:r>
      <w:r w:rsidRPr="00432F5C">
        <w:rPr>
          <w:color w:val="auto"/>
        </w:rPr>
        <w:t>à</w:t>
      </w:r>
      <w:r w:rsidR="00965922" w:rsidRPr="00432F5C">
        <w:rPr>
          <w:color w:val="auto"/>
        </w:rPr>
        <w:t>-</w:t>
      </w:r>
      <w:r w:rsidRPr="00432F5C">
        <w:rPr>
          <w:color w:val="auto"/>
        </w:rPr>
        <w:t>vis de la concurrence</w:t>
      </w:r>
      <w:r w:rsidR="00A60A8D" w:rsidRPr="00432F5C">
        <w:rPr>
          <w:color w:val="auto"/>
        </w:rPr>
        <w:t>.</w:t>
      </w:r>
    </w:p>
    <w:p w14:paraId="7E534334" w14:textId="77777777" w:rsidR="006C70EC" w:rsidRPr="00432F5C" w:rsidRDefault="006C70EC" w:rsidP="00603A76">
      <w:pPr>
        <w:jc w:val="center"/>
        <w:rPr>
          <w:color w:val="auto"/>
        </w:rPr>
      </w:pPr>
    </w:p>
    <w:p w14:paraId="741AC200" w14:textId="6C2C6608" w:rsidR="00A60A8D" w:rsidRPr="00432F5C" w:rsidRDefault="00A60A8D" w:rsidP="00603A76">
      <w:pPr>
        <w:jc w:val="center"/>
        <w:rPr>
          <w:color w:val="auto"/>
        </w:rPr>
      </w:pPr>
      <w:r w:rsidRPr="00432F5C">
        <w:rPr>
          <w:noProof/>
          <w:color w:val="auto"/>
        </w:rPr>
        <w:drawing>
          <wp:inline distT="114300" distB="114300" distL="114300" distR="114300" wp14:anchorId="05E18504" wp14:editId="37B8A93E">
            <wp:extent cx="5731200" cy="44069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1200" cy="4406900"/>
                    </a:xfrm>
                    <a:prstGeom prst="rect">
                      <a:avLst/>
                    </a:prstGeom>
                    <a:ln/>
                  </pic:spPr>
                </pic:pic>
              </a:graphicData>
            </a:graphic>
          </wp:inline>
        </w:drawing>
      </w:r>
    </w:p>
    <w:p w14:paraId="1ECF9220" w14:textId="77777777" w:rsidR="00B64605" w:rsidRPr="00432F5C" w:rsidRDefault="00B64605" w:rsidP="00B64605">
      <w:pPr>
        <w:pStyle w:val="Normal-MS"/>
        <w:rPr>
          <w:color w:val="auto"/>
        </w:rPr>
      </w:pPr>
    </w:p>
    <w:p w14:paraId="29A2E7A0" w14:textId="59A5B0FC" w:rsidR="00603A76" w:rsidRPr="00432F5C" w:rsidRDefault="00603A76" w:rsidP="00CB27DA">
      <w:pPr>
        <w:pStyle w:val="Normal-MS"/>
        <w:rPr>
          <w:color w:val="auto"/>
        </w:rPr>
      </w:pPr>
      <w:r w:rsidRPr="00432F5C">
        <w:rPr>
          <w:color w:val="auto"/>
        </w:rPr>
        <w:lastRenderedPageBreak/>
        <w:t>Pour notre projet</w:t>
      </w:r>
      <w:r w:rsidR="00B64605" w:rsidRPr="00432F5C">
        <w:rPr>
          <w:color w:val="auto"/>
        </w:rPr>
        <w:t>, n</w:t>
      </w:r>
      <w:r w:rsidRPr="00432F5C">
        <w:rPr>
          <w:color w:val="auto"/>
        </w:rPr>
        <w:t>ous devons jouer tous les rôles, ce qui n’est pas toujours évident. Le formateur</w:t>
      </w:r>
      <w:r w:rsidR="00B136D0" w:rsidRPr="00432F5C">
        <w:rPr>
          <w:color w:val="auto"/>
        </w:rPr>
        <w:t xml:space="preserve"> a</w:t>
      </w:r>
      <w:r w:rsidRPr="00432F5C">
        <w:rPr>
          <w:color w:val="auto"/>
        </w:rPr>
        <w:t xml:space="preserve"> </w:t>
      </w:r>
      <w:r w:rsidR="00B136D0" w:rsidRPr="00432F5C">
        <w:rPr>
          <w:color w:val="auto"/>
        </w:rPr>
        <w:t>joué</w:t>
      </w:r>
      <w:r w:rsidR="003F4BC3" w:rsidRPr="00432F5C">
        <w:rPr>
          <w:color w:val="auto"/>
        </w:rPr>
        <w:t xml:space="preserve"> le rôle</w:t>
      </w:r>
      <w:r w:rsidRPr="00432F5C">
        <w:rPr>
          <w:color w:val="auto"/>
        </w:rPr>
        <w:t xml:space="preserve"> </w:t>
      </w:r>
      <w:r w:rsidR="003F4BC3" w:rsidRPr="00432F5C">
        <w:rPr>
          <w:color w:val="auto"/>
        </w:rPr>
        <w:t>de</w:t>
      </w:r>
      <w:r w:rsidRPr="00432F5C">
        <w:rPr>
          <w:color w:val="auto"/>
        </w:rPr>
        <w:t xml:space="preserve"> manage</w:t>
      </w:r>
      <w:r w:rsidR="003F4BC3" w:rsidRPr="00432F5C">
        <w:rPr>
          <w:color w:val="auto"/>
        </w:rPr>
        <w:t>r</w:t>
      </w:r>
      <w:r w:rsidR="00082C1A" w:rsidRPr="00432F5C">
        <w:rPr>
          <w:color w:val="auto"/>
        </w:rPr>
        <w:t>,</w:t>
      </w:r>
      <w:r w:rsidRPr="00432F5C">
        <w:rPr>
          <w:color w:val="auto"/>
        </w:rPr>
        <w:t xml:space="preserve"> pour</w:t>
      </w:r>
      <w:r w:rsidR="00B136D0" w:rsidRPr="00432F5C">
        <w:rPr>
          <w:color w:val="auto"/>
        </w:rPr>
        <w:t xml:space="preserve"> </w:t>
      </w:r>
      <w:r w:rsidRPr="00432F5C">
        <w:rPr>
          <w:color w:val="auto"/>
        </w:rPr>
        <w:t>nous aider à sortir la tête du code</w:t>
      </w:r>
      <w:r w:rsidR="00B140F0" w:rsidRPr="00432F5C">
        <w:rPr>
          <w:color w:val="auto"/>
        </w:rPr>
        <w:t xml:space="preserve"> de temps à autre</w:t>
      </w:r>
      <w:r w:rsidRPr="00432F5C">
        <w:rPr>
          <w:color w:val="auto"/>
        </w:rPr>
        <w:t xml:space="preserve"> et nous réorienter dans la bonne direction</w:t>
      </w:r>
      <w:r w:rsidR="004906D8" w:rsidRPr="00432F5C">
        <w:rPr>
          <w:color w:val="auto"/>
        </w:rPr>
        <w:t xml:space="preserve"> si nécessaire</w:t>
      </w:r>
      <w:r w:rsidRPr="00432F5C">
        <w:rPr>
          <w:color w:val="auto"/>
        </w:rPr>
        <w:t>. Pour le côté communication débordant d'idées</w:t>
      </w:r>
      <w:r w:rsidR="00B136D0" w:rsidRPr="00432F5C">
        <w:rPr>
          <w:color w:val="auto"/>
        </w:rPr>
        <w:t>,</w:t>
      </w:r>
      <w:r w:rsidRPr="00432F5C">
        <w:rPr>
          <w:color w:val="auto"/>
        </w:rPr>
        <w:t xml:space="preserve"> nous n’avons</w:t>
      </w:r>
      <w:r w:rsidR="00AE3088">
        <w:rPr>
          <w:color w:val="auto"/>
        </w:rPr>
        <w:t xml:space="preserve"> </w:t>
      </w:r>
      <w:r w:rsidR="00B01F18">
        <w:rPr>
          <w:color w:val="auto"/>
        </w:rPr>
        <w:t xml:space="preserve">pas </w:t>
      </w:r>
      <w:r w:rsidR="00B136D0" w:rsidRPr="00432F5C">
        <w:rPr>
          <w:color w:val="auto"/>
        </w:rPr>
        <w:t>e</w:t>
      </w:r>
      <w:r w:rsidR="00B01F18">
        <w:rPr>
          <w:color w:val="auto"/>
        </w:rPr>
        <w:t>u</w:t>
      </w:r>
      <w:r w:rsidRPr="00432F5C">
        <w:rPr>
          <w:color w:val="auto"/>
        </w:rPr>
        <w:t xml:space="preserve"> de problèmes, nous avons même dû nous fr</w:t>
      </w:r>
      <w:r w:rsidR="0045386A" w:rsidRPr="00432F5C">
        <w:rPr>
          <w:color w:val="auto"/>
        </w:rPr>
        <w:t>ei</w:t>
      </w:r>
      <w:r w:rsidRPr="00432F5C">
        <w:rPr>
          <w:color w:val="auto"/>
        </w:rPr>
        <w:t>ne</w:t>
      </w:r>
      <w:r w:rsidR="0045386A" w:rsidRPr="00432F5C">
        <w:rPr>
          <w:color w:val="auto"/>
        </w:rPr>
        <w:t>r</w:t>
      </w:r>
      <w:r w:rsidRPr="00432F5C">
        <w:rPr>
          <w:color w:val="auto"/>
        </w:rPr>
        <w:t xml:space="preserve"> pour sortir une version viable dans les temps.</w:t>
      </w:r>
    </w:p>
    <w:p w14:paraId="79B4D6D7" w14:textId="63350AB5" w:rsidR="00603A76" w:rsidRPr="00432F5C" w:rsidRDefault="00603A76" w:rsidP="00603A76">
      <w:pPr>
        <w:rPr>
          <w:color w:val="auto"/>
        </w:rPr>
      </w:pPr>
    </w:p>
    <w:p w14:paraId="04E8A5C9" w14:textId="66E09A7D" w:rsidR="005554E7" w:rsidRPr="00432F5C" w:rsidRDefault="005554E7" w:rsidP="001920E1">
      <w:pPr>
        <w:pStyle w:val="Titre1-MS"/>
        <w:rPr>
          <w:color w:val="auto"/>
        </w:rPr>
      </w:pPr>
      <w:bookmarkStart w:id="3" w:name="_Toc119413535"/>
      <w:r w:rsidRPr="00432F5C">
        <w:rPr>
          <w:color w:val="auto"/>
        </w:rPr>
        <w:lastRenderedPageBreak/>
        <w:t>Quelles sont les attentes des parties prenantes ?</w:t>
      </w:r>
      <w:bookmarkEnd w:id="3"/>
    </w:p>
    <w:p w14:paraId="4BD5B4EF" w14:textId="608B151B" w:rsidR="005554E7" w:rsidRPr="00432F5C" w:rsidRDefault="005554E7" w:rsidP="005554E7">
      <w:pPr>
        <w:rPr>
          <w:color w:val="auto"/>
        </w:rPr>
      </w:pPr>
    </w:p>
    <w:p w14:paraId="66D54B8B" w14:textId="1E9903AB" w:rsidR="005554E7" w:rsidRPr="00432F5C" w:rsidRDefault="005554E7" w:rsidP="00A33345">
      <w:pPr>
        <w:pStyle w:val="Normal-MS"/>
        <w:rPr>
          <w:color w:val="auto"/>
        </w:rPr>
      </w:pPr>
      <w:r w:rsidRPr="00432F5C">
        <w:rPr>
          <w:color w:val="auto"/>
        </w:rPr>
        <w:t>Les parties prenantes du projet ont chacune des objectifs différents :</w:t>
      </w:r>
    </w:p>
    <w:p w14:paraId="1FC0114E" w14:textId="13CB7FC1" w:rsidR="005554E7" w:rsidRPr="00432F5C" w:rsidRDefault="005554E7" w:rsidP="00041FF8">
      <w:pPr>
        <w:pStyle w:val="Normal-MS"/>
        <w:numPr>
          <w:ilvl w:val="0"/>
          <w:numId w:val="9"/>
        </w:numPr>
        <w:rPr>
          <w:color w:val="auto"/>
        </w:rPr>
      </w:pPr>
      <w:r w:rsidRPr="00432F5C">
        <w:rPr>
          <w:b/>
          <w:bCs/>
          <w:color w:val="auto"/>
        </w:rPr>
        <w:t>Le commanditaire :</w:t>
      </w:r>
      <w:r w:rsidRPr="00432F5C">
        <w:rPr>
          <w:color w:val="auto"/>
        </w:rPr>
        <w:t xml:space="preserve"> Il a une problématique et compte sur notre expertise pour le résoudre ;</w:t>
      </w:r>
    </w:p>
    <w:p w14:paraId="20185903" w14:textId="41A9A706" w:rsidR="001920E1" w:rsidRPr="00432F5C" w:rsidRDefault="005554E7" w:rsidP="00CA0546">
      <w:pPr>
        <w:pStyle w:val="Normal-MS"/>
        <w:numPr>
          <w:ilvl w:val="0"/>
          <w:numId w:val="9"/>
        </w:numPr>
        <w:rPr>
          <w:color w:val="auto"/>
        </w:rPr>
      </w:pPr>
      <w:r w:rsidRPr="00432F5C">
        <w:rPr>
          <w:b/>
          <w:bCs/>
          <w:color w:val="auto"/>
        </w:rPr>
        <w:t>La direction :</w:t>
      </w:r>
      <w:r w:rsidRPr="00432F5C">
        <w:rPr>
          <w:color w:val="auto"/>
        </w:rPr>
        <w:t xml:space="preserve"> Elle sert de pont entre les attentes du commanditaire et les équipes qui apporteront les solutions techniques ;</w:t>
      </w:r>
    </w:p>
    <w:p w14:paraId="27AF41E4" w14:textId="160112DE" w:rsidR="005554E7" w:rsidRPr="00432F5C" w:rsidRDefault="005554E7" w:rsidP="00041FF8">
      <w:pPr>
        <w:pStyle w:val="Normal-MS"/>
        <w:numPr>
          <w:ilvl w:val="0"/>
          <w:numId w:val="9"/>
        </w:numPr>
        <w:rPr>
          <w:color w:val="auto"/>
        </w:rPr>
      </w:pPr>
      <w:r w:rsidRPr="00432F5C">
        <w:rPr>
          <w:b/>
          <w:bCs/>
          <w:color w:val="auto"/>
        </w:rPr>
        <w:t>L’équipe technique :</w:t>
      </w:r>
      <w:r w:rsidRPr="00432F5C">
        <w:rPr>
          <w:color w:val="auto"/>
        </w:rPr>
        <w:t xml:space="preserve"> </w:t>
      </w:r>
      <w:r w:rsidR="00CA0546" w:rsidRPr="00432F5C">
        <w:rPr>
          <w:color w:val="auto"/>
        </w:rPr>
        <w:t xml:space="preserve">Elle s’occupe </w:t>
      </w:r>
      <w:r w:rsidRPr="00432F5C">
        <w:rPr>
          <w:color w:val="auto"/>
        </w:rPr>
        <w:t>de transformer les directives de la direction en projet concret, en suivant le cahier des charges scrupuleusement, mais laissant tout de même de la souplesse pour pouvoir s’adapter à un changement, ou un ajout de la part du commanditaire ;</w:t>
      </w:r>
    </w:p>
    <w:p w14:paraId="3B506F9C" w14:textId="4C1EAF61" w:rsidR="005554E7" w:rsidRPr="00432F5C" w:rsidRDefault="005554E7" w:rsidP="00041FF8">
      <w:pPr>
        <w:pStyle w:val="Normal-MS"/>
        <w:numPr>
          <w:ilvl w:val="0"/>
          <w:numId w:val="9"/>
        </w:numPr>
        <w:rPr>
          <w:color w:val="auto"/>
        </w:rPr>
      </w:pPr>
      <w:r w:rsidRPr="00432F5C">
        <w:rPr>
          <w:b/>
          <w:bCs/>
          <w:color w:val="auto"/>
        </w:rPr>
        <w:t>Les utilisateurs :</w:t>
      </w:r>
      <w:r w:rsidRPr="00432F5C">
        <w:rPr>
          <w:color w:val="auto"/>
        </w:rPr>
        <w:t xml:space="preserve"> Ils sont au cœur de la réflexion du projet car ce sont eux qui utiliseront l’application et qui feront le retour de leur expérience</w:t>
      </w:r>
      <w:r w:rsidR="00B64605" w:rsidRPr="00432F5C">
        <w:rPr>
          <w:color w:val="auto"/>
        </w:rPr>
        <w:t>.</w:t>
      </w:r>
    </w:p>
    <w:p w14:paraId="4814ED44" w14:textId="77777777" w:rsidR="00B64605" w:rsidRPr="00432F5C" w:rsidRDefault="00B64605" w:rsidP="00B64605">
      <w:pPr>
        <w:pStyle w:val="Normal-MS"/>
        <w:rPr>
          <w:color w:val="auto"/>
        </w:rPr>
      </w:pPr>
    </w:p>
    <w:p w14:paraId="784FE04E" w14:textId="77777777" w:rsidR="005554E7" w:rsidRPr="00432F5C" w:rsidRDefault="005554E7" w:rsidP="005554E7">
      <w:pPr>
        <w:pStyle w:val="Paragraphedeliste"/>
        <w:rPr>
          <w:color w:val="auto"/>
        </w:rPr>
      </w:pPr>
    </w:p>
    <w:p w14:paraId="11DA21D0" w14:textId="0B3BD583" w:rsidR="005554E7" w:rsidRPr="00432F5C" w:rsidRDefault="005554E7" w:rsidP="005554E7">
      <w:pPr>
        <w:jc w:val="center"/>
        <w:rPr>
          <w:color w:val="auto"/>
        </w:rPr>
      </w:pPr>
      <w:r w:rsidRPr="00432F5C">
        <w:rPr>
          <w:noProof/>
          <w:color w:val="auto"/>
        </w:rPr>
        <w:drawing>
          <wp:inline distT="114300" distB="114300" distL="114300" distR="114300" wp14:anchorId="009BD7DA" wp14:editId="71010741">
            <wp:extent cx="4505093" cy="236597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552681" cy="2390967"/>
                    </a:xfrm>
                    <a:prstGeom prst="rect">
                      <a:avLst/>
                    </a:prstGeom>
                    <a:ln/>
                  </pic:spPr>
                </pic:pic>
              </a:graphicData>
            </a:graphic>
          </wp:inline>
        </w:drawing>
      </w:r>
    </w:p>
    <w:p w14:paraId="117AA728" w14:textId="296B7596" w:rsidR="005554E7" w:rsidRPr="00432F5C" w:rsidRDefault="005554E7" w:rsidP="005554E7">
      <w:pPr>
        <w:rPr>
          <w:color w:val="auto"/>
        </w:rPr>
      </w:pPr>
    </w:p>
    <w:p w14:paraId="0A70412C" w14:textId="148A9B37" w:rsidR="005554E7" w:rsidRPr="00432F5C" w:rsidRDefault="005554E7" w:rsidP="001920E1">
      <w:pPr>
        <w:pStyle w:val="Normal-MS"/>
        <w:rPr>
          <w:color w:val="auto"/>
        </w:rPr>
      </w:pPr>
      <w:r w:rsidRPr="00432F5C">
        <w:rPr>
          <w:color w:val="auto"/>
        </w:rPr>
        <w:t xml:space="preserve">Pour notre projet, nous avons </w:t>
      </w:r>
      <w:r w:rsidR="00825B1A" w:rsidRPr="00432F5C">
        <w:rPr>
          <w:color w:val="auto"/>
        </w:rPr>
        <w:t xml:space="preserve">à la fois </w:t>
      </w:r>
      <w:r w:rsidRPr="00432F5C">
        <w:rPr>
          <w:color w:val="auto"/>
        </w:rPr>
        <w:t>joué les rôles du commanditaire et de l'équipe techniqu</w:t>
      </w:r>
      <w:r w:rsidR="00825B1A" w:rsidRPr="00432F5C">
        <w:rPr>
          <w:color w:val="auto"/>
        </w:rPr>
        <w:t>e</w:t>
      </w:r>
      <w:r w:rsidRPr="00432F5C">
        <w:rPr>
          <w:color w:val="auto"/>
        </w:rPr>
        <w:t>. Nous n’avons alors pas eu besoin de direction pour faire le pont entre les deux.</w:t>
      </w:r>
    </w:p>
    <w:p w14:paraId="0F80FE7E" w14:textId="016D98F8" w:rsidR="005554E7" w:rsidRPr="00432F5C" w:rsidRDefault="005554E7" w:rsidP="001920E1">
      <w:pPr>
        <w:pStyle w:val="Normal-MS"/>
        <w:rPr>
          <w:color w:val="auto"/>
        </w:rPr>
      </w:pPr>
      <w:r w:rsidRPr="00432F5C">
        <w:rPr>
          <w:color w:val="auto"/>
        </w:rPr>
        <w:t xml:space="preserve">Pour le rôle des utilisateurs, nos collègues de formation ont très bien </w:t>
      </w:r>
      <w:r w:rsidR="00826C02" w:rsidRPr="00432F5C">
        <w:rPr>
          <w:color w:val="auto"/>
        </w:rPr>
        <w:t>joué</w:t>
      </w:r>
      <w:r w:rsidRPr="00432F5C">
        <w:rPr>
          <w:color w:val="auto"/>
        </w:rPr>
        <w:t xml:space="preserve"> leur rôle de bêta-testeurs et ils nous ont remonté</w:t>
      </w:r>
      <w:r w:rsidR="00D52BC0">
        <w:rPr>
          <w:color w:val="auto"/>
        </w:rPr>
        <w:t>s</w:t>
      </w:r>
      <w:r w:rsidRPr="00432F5C">
        <w:rPr>
          <w:color w:val="auto"/>
        </w:rPr>
        <w:t xml:space="preserve"> tous les bugs rencontrés lors de </w:t>
      </w:r>
      <w:r w:rsidR="00FF6C59" w:rsidRPr="00432F5C">
        <w:rPr>
          <w:color w:val="auto"/>
        </w:rPr>
        <w:t xml:space="preserve">leurs explorations </w:t>
      </w:r>
      <w:r w:rsidRPr="00432F5C">
        <w:rPr>
          <w:color w:val="auto"/>
        </w:rPr>
        <w:t>sur notre site, ainsi que</w:t>
      </w:r>
      <w:r w:rsidR="0069642A" w:rsidRPr="00432F5C">
        <w:rPr>
          <w:color w:val="auto"/>
        </w:rPr>
        <w:t xml:space="preserve"> d’éventuels</w:t>
      </w:r>
      <w:r w:rsidRPr="00432F5C">
        <w:rPr>
          <w:color w:val="auto"/>
        </w:rPr>
        <w:t xml:space="preserve"> axes </w:t>
      </w:r>
      <w:r w:rsidR="003D4735" w:rsidRPr="00432F5C">
        <w:rPr>
          <w:color w:val="auto"/>
        </w:rPr>
        <w:t>d’</w:t>
      </w:r>
      <w:r w:rsidRPr="00432F5C">
        <w:rPr>
          <w:color w:val="auto"/>
        </w:rPr>
        <w:t>améliorations.</w:t>
      </w:r>
    </w:p>
    <w:p w14:paraId="198653E5" w14:textId="007974F1" w:rsidR="00826C02" w:rsidRPr="00432F5C" w:rsidRDefault="00826C02" w:rsidP="001920E1">
      <w:pPr>
        <w:pStyle w:val="Titre1-MS"/>
        <w:rPr>
          <w:color w:val="auto"/>
        </w:rPr>
      </w:pPr>
      <w:bookmarkStart w:id="4" w:name="_Toc119413536"/>
      <w:r w:rsidRPr="00432F5C">
        <w:rPr>
          <w:color w:val="auto"/>
        </w:rPr>
        <w:lastRenderedPageBreak/>
        <w:t>Comment mesurera-t-on le succès ?</w:t>
      </w:r>
      <w:bookmarkEnd w:id="4"/>
    </w:p>
    <w:p w14:paraId="02267AA8" w14:textId="193C2985" w:rsidR="00826C02" w:rsidRPr="00432F5C" w:rsidRDefault="00826C02" w:rsidP="00826C02">
      <w:pPr>
        <w:rPr>
          <w:color w:val="auto"/>
        </w:rPr>
      </w:pPr>
    </w:p>
    <w:p w14:paraId="4A1F00D5" w14:textId="71226014" w:rsidR="00826C02" w:rsidRPr="00432F5C" w:rsidRDefault="00826C02" w:rsidP="001920E1">
      <w:pPr>
        <w:pStyle w:val="Normal-MS"/>
        <w:rPr>
          <w:color w:val="auto"/>
        </w:rPr>
      </w:pPr>
      <w:r w:rsidRPr="00432F5C">
        <w:rPr>
          <w:color w:val="auto"/>
        </w:rPr>
        <w:t xml:space="preserve">Nous allons mesurer le succès de notre projet </w:t>
      </w:r>
      <w:r w:rsidR="001D413B" w:rsidRPr="00432F5C">
        <w:rPr>
          <w:color w:val="auto"/>
        </w:rPr>
        <w:t>avec</w:t>
      </w:r>
      <w:r w:rsidRPr="00432F5C">
        <w:rPr>
          <w:color w:val="auto"/>
        </w:rPr>
        <w:t xml:space="preserve"> Trello et les étapes/fonctionnalités intégrées au fur et à mesure. Chaque nouvelle fonctionnalité réussie nous rapproche de plus en plus du MVP de notre projet.</w:t>
      </w:r>
    </w:p>
    <w:p w14:paraId="35BF9D93" w14:textId="1990F717" w:rsidR="00826C02" w:rsidRPr="00432F5C" w:rsidRDefault="00826C02" w:rsidP="001920E1">
      <w:pPr>
        <w:pStyle w:val="Normal-MS"/>
        <w:rPr>
          <w:color w:val="auto"/>
        </w:rPr>
      </w:pPr>
      <w:r w:rsidRPr="00432F5C">
        <w:rPr>
          <w:color w:val="auto"/>
        </w:rPr>
        <w:t xml:space="preserve">Le déploiement sur notre VPS ainsi que le build d’un </w:t>
      </w:r>
      <w:r w:rsidR="004C02CE" w:rsidRPr="00432F5C">
        <w:rPr>
          <w:color w:val="auto"/>
        </w:rPr>
        <w:t>« </w:t>
      </w:r>
      <w:r w:rsidR="006D7F11" w:rsidRPr="00432F5C">
        <w:rPr>
          <w:b/>
          <w:bCs/>
          <w:color w:val="auto"/>
        </w:rPr>
        <w:t>.apk</w:t>
      </w:r>
      <w:r w:rsidR="004C02CE" w:rsidRPr="00432F5C">
        <w:rPr>
          <w:color w:val="auto"/>
        </w:rPr>
        <w:t> »</w:t>
      </w:r>
      <w:r w:rsidR="006D7F11" w:rsidRPr="00432F5C">
        <w:rPr>
          <w:color w:val="auto"/>
        </w:rPr>
        <w:t xml:space="preserve"> </w:t>
      </w:r>
      <w:r w:rsidRPr="00432F5C">
        <w:rPr>
          <w:color w:val="auto"/>
        </w:rPr>
        <w:t xml:space="preserve">via Cordova ou d’un </w:t>
      </w:r>
      <w:r w:rsidR="004C02CE" w:rsidRPr="00432F5C">
        <w:rPr>
          <w:color w:val="auto"/>
        </w:rPr>
        <w:t>« </w:t>
      </w:r>
      <w:r w:rsidRPr="00432F5C">
        <w:rPr>
          <w:b/>
          <w:bCs/>
          <w:color w:val="auto"/>
        </w:rPr>
        <w:t>.exe</w:t>
      </w:r>
      <w:r w:rsidR="004C02CE" w:rsidRPr="00432F5C">
        <w:rPr>
          <w:color w:val="auto"/>
        </w:rPr>
        <w:t> »</w:t>
      </w:r>
      <w:r w:rsidRPr="00432F5C">
        <w:rPr>
          <w:color w:val="auto"/>
        </w:rPr>
        <w:t xml:space="preserve"> via Electron, seront également des étapes majeures et signeront la fin de notre projet.</w:t>
      </w:r>
    </w:p>
    <w:p w14:paraId="3B0BBA31" w14:textId="77777777" w:rsidR="00826C02" w:rsidRPr="00432F5C" w:rsidRDefault="00826C02" w:rsidP="00826C02">
      <w:pPr>
        <w:rPr>
          <w:color w:val="auto"/>
        </w:rPr>
      </w:pPr>
    </w:p>
    <w:p w14:paraId="058A64A9" w14:textId="29445ADF" w:rsidR="00826C02" w:rsidRPr="00432F5C" w:rsidRDefault="00826C02" w:rsidP="00826C02">
      <w:pPr>
        <w:jc w:val="center"/>
        <w:rPr>
          <w:color w:val="auto"/>
        </w:rPr>
      </w:pPr>
      <w:r w:rsidRPr="00432F5C">
        <w:rPr>
          <w:noProof/>
          <w:color w:val="auto"/>
        </w:rPr>
        <w:drawing>
          <wp:inline distT="114300" distB="114300" distL="114300" distR="114300" wp14:anchorId="3E5EEEAF" wp14:editId="5AF788F6">
            <wp:extent cx="5731200" cy="32004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731200" cy="3200400"/>
                    </a:xfrm>
                    <a:prstGeom prst="rect">
                      <a:avLst/>
                    </a:prstGeom>
                    <a:ln/>
                  </pic:spPr>
                </pic:pic>
              </a:graphicData>
            </a:graphic>
          </wp:inline>
        </w:drawing>
      </w:r>
    </w:p>
    <w:p w14:paraId="3411866C" w14:textId="77777777" w:rsidR="00826C02" w:rsidRPr="00432F5C" w:rsidRDefault="00826C02" w:rsidP="00826C02">
      <w:pPr>
        <w:rPr>
          <w:color w:val="auto"/>
        </w:rPr>
      </w:pPr>
    </w:p>
    <w:p w14:paraId="1A8ABCFB" w14:textId="71DD11DE" w:rsidR="005554E7" w:rsidRPr="00432F5C" w:rsidRDefault="00826C02" w:rsidP="001920E1">
      <w:pPr>
        <w:pStyle w:val="Titre1-MS"/>
        <w:rPr>
          <w:color w:val="auto"/>
        </w:rPr>
      </w:pPr>
      <w:bookmarkStart w:id="5" w:name="_Toc119413537"/>
      <w:r w:rsidRPr="00432F5C">
        <w:rPr>
          <w:color w:val="auto"/>
        </w:rPr>
        <w:lastRenderedPageBreak/>
        <w:t>De quelles ressources dispose-t-on ?</w:t>
      </w:r>
      <w:bookmarkEnd w:id="5"/>
    </w:p>
    <w:p w14:paraId="17C77F86" w14:textId="5B73E77C" w:rsidR="00826C02" w:rsidRPr="00432F5C" w:rsidRDefault="00826C02" w:rsidP="00826C02">
      <w:pPr>
        <w:rPr>
          <w:color w:val="auto"/>
        </w:rPr>
      </w:pPr>
    </w:p>
    <w:p w14:paraId="57D272A3" w14:textId="331C03A0" w:rsidR="00826C02" w:rsidRPr="00432F5C" w:rsidRDefault="00826C02" w:rsidP="001920E1">
      <w:pPr>
        <w:pStyle w:val="Normal-MS"/>
        <w:rPr>
          <w:color w:val="auto"/>
        </w:rPr>
      </w:pPr>
      <w:r w:rsidRPr="00432F5C">
        <w:rPr>
          <w:color w:val="auto"/>
        </w:rPr>
        <w:t xml:space="preserve">Nous disposons de temps et d’un VPS pour mettre le site en ligne. </w:t>
      </w:r>
      <w:r w:rsidR="00BB3365" w:rsidRPr="00432F5C">
        <w:rPr>
          <w:color w:val="auto"/>
        </w:rPr>
        <w:t>N</w:t>
      </w:r>
      <w:r w:rsidRPr="00432F5C">
        <w:rPr>
          <w:color w:val="auto"/>
        </w:rPr>
        <w:t>ous</w:t>
      </w:r>
      <w:r w:rsidR="00BB3365" w:rsidRPr="00432F5C">
        <w:rPr>
          <w:color w:val="auto"/>
        </w:rPr>
        <w:t xml:space="preserve"> avons</w:t>
      </w:r>
      <w:r w:rsidR="00F31EA1" w:rsidRPr="00432F5C">
        <w:rPr>
          <w:color w:val="auto"/>
        </w:rPr>
        <w:t xml:space="preserve"> utilisé nos</w:t>
      </w:r>
      <w:r w:rsidRPr="00432F5C">
        <w:rPr>
          <w:color w:val="auto"/>
        </w:rPr>
        <w:t xml:space="preserve"> supports de cours </w:t>
      </w:r>
      <w:r w:rsidR="00C70E53" w:rsidRPr="00432F5C">
        <w:rPr>
          <w:color w:val="auto"/>
        </w:rPr>
        <w:t>de</w:t>
      </w:r>
      <w:r w:rsidRPr="00432F5C">
        <w:rPr>
          <w:color w:val="auto"/>
        </w:rPr>
        <w:t xml:space="preserve"> formation comme </w:t>
      </w:r>
      <w:r w:rsidR="0029572B" w:rsidRPr="00432F5C">
        <w:rPr>
          <w:color w:val="auto"/>
        </w:rPr>
        <w:t>appuis</w:t>
      </w:r>
      <w:r w:rsidR="00A364A7" w:rsidRPr="00432F5C">
        <w:rPr>
          <w:color w:val="auto"/>
        </w:rPr>
        <w:t xml:space="preserve"> et utilis</w:t>
      </w:r>
      <w:r w:rsidR="0055438E" w:rsidRPr="00432F5C">
        <w:rPr>
          <w:color w:val="auto"/>
        </w:rPr>
        <w:t>és</w:t>
      </w:r>
      <w:r w:rsidRPr="00432F5C">
        <w:rPr>
          <w:color w:val="auto"/>
        </w:rPr>
        <w:t xml:space="preserve"> </w:t>
      </w:r>
      <w:r w:rsidR="00A364A7" w:rsidRPr="00432F5C">
        <w:rPr>
          <w:color w:val="auto"/>
        </w:rPr>
        <w:t>I</w:t>
      </w:r>
      <w:r w:rsidRPr="00432F5C">
        <w:rPr>
          <w:color w:val="auto"/>
        </w:rPr>
        <w:t>nternet</w:t>
      </w:r>
      <w:r w:rsidR="00A364A7" w:rsidRPr="00432F5C">
        <w:rPr>
          <w:color w:val="auto"/>
        </w:rPr>
        <w:t xml:space="preserve"> </w:t>
      </w:r>
      <w:r w:rsidR="00321B70" w:rsidRPr="00432F5C">
        <w:rPr>
          <w:color w:val="auto"/>
        </w:rPr>
        <w:t>pour étendre</w:t>
      </w:r>
      <w:r w:rsidR="00D04415" w:rsidRPr="00432F5C">
        <w:rPr>
          <w:color w:val="auto"/>
        </w:rPr>
        <w:t xml:space="preserve"> nos connaiss</w:t>
      </w:r>
      <w:r w:rsidR="00C47DBE" w:rsidRPr="00432F5C">
        <w:rPr>
          <w:color w:val="auto"/>
        </w:rPr>
        <w:t>ance</w:t>
      </w:r>
      <w:r w:rsidR="000A1FA5" w:rsidRPr="00432F5C">
        <w:rPr>
          <w:color w:val="auto"/>
        </w:rPr>
        <w:t>s</w:t>
      </w:r>
      <w:r w:rsidR="00C47DBE" w:rsidRPr="00432F5C">
        <w:rPr>
          <w:color w:val="auto"/>
        </w:rPr>
        <w:t xml:space="preserve"> grâce</w:t>
      </w:r>
      <w:r w:rsidRPr="00432F5C">
        <w:rPr>
          <w:color w:val="auto"/>
        </w:rPr>
        <w:t xml:space="preserve"> </w:t>
      </w:r>
      <w:r w:rsidR="00C47DBE" w:rsidRPr="00432F5C">
        <w:rPr>
          <w:color w:val="auto"/>
        </w:rPr>
        <w:t>à ses ressources illimitées</w:t>
      </w:r>
      <w:r w:rsidRPr="00432F5C">
        <w:rPr>
          <w:color w:val="auto"/>
        </w:rPr>
        <w:t>.</w:t>
      </w:r>
    </w:p>
    <w:p w14:paraId="0DE427DB" w14:textId="04D9AAA5" w:rsidR="00826C02" w:rsidRPr="00432F5C" w:rsidRDefault="00826C02" w:rsidP="00826C02">
      <w:pPr>
        <w:rPr>
          <w:color w:val="auto"/>
        </w:rPr>
      </w:pPr>
    </w:p>
    <w:p w14:paraId="2D742441" w14:textId="39890F70" w:rsidR="00826C02" w:rsidRPr="00432F5C" w:rsidRDefault="00826C02" w:rsidP="00826C02">
      <w:pPr>
        <w:jc w:val="center"/>
        <w:rPr>
          <w:color w:val="auto"/>
        </w:rPr>
      </w:pPr>
      <w:r w:rsidRPr="00432F5C">
        <w:rPr>
          <w:noProof/>
          <w:color w:val="auto"/>
        </w:rPr>
        <w:drawing>
          <wp:inline distT="114300" distB="114300" distL="114300" distR="114300" wp14:anchorId="15E9252E" wp14:editId="2C44127B">
            <wp:extent cx="4043363" cy="2691067"/>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043363" cy="2691067"/>
                    </a:xfrm>
                    <a:prstGeom prst="rect">
                      <a:avLst/>
                    </a:prstGeom>
                    <a:ln/>
                  </pic:spPr>
                </pic:pic>
              </a:graphicData>
            </a:graphic>
          </wp:inline>
        </w:drawing>
      </w:r>
    </w:p>
    <w:p w14:paraId="7D2B28C6" w14:textId="07211AF6" w:rsidR="00826C02" w:rsidRPr="00432F5C" w:rsidRDefault="00826C02" w:rsidP="001920E1">
      <w:pPr>
        <w:pStyle w:val="Titre1-MS"/>
        <w:rPr>
          <w:color w:val="auto"/>
        </w:rPr>
      </w:pPr>
      <w:bookmarkStart w:id="6" w:name="_Toc119413538"/>
      <w:r w:rsidRPr="00432F5C">
        <w:rPr>
          <w:color w:val="auto"/>
        </w:rPr>
        <w:lastRenderedPageBreak/>
        <w:t>Quels elements ou livrables attend-on de ce projet ?</w:t>
      </w:r>
      <w:bookmarkEnd w:id="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4"/>
        <w:gridCol w:w="3980"/>
      </w:tblGrid>
      <w:tr w:rsidR="00432F5C" w:rsidRPr="00432F5C" w14:paraId="6863084D" w14:textId="77777777" w:rsidTr="00573ABE">
        <w:trPr>
          <w:cnfStyle w:val="100000000000" w:firstRow="1" w:lastRow="0" w:firstColumn="0" w:lastColumn="0" w:oddVBand="0" w:evenVBand="0" w:oddHBand="0" w:evenHBand="0" w:firstRowFirstColumn="0" w:firstRowLastColumn="0" w:lastRowFirstColumn="0" w:lastRowLastColumn="0"/>
        </w:trPr>
        <w:tc>
          <w:tcPr>
            <w:tcW w:w="5624" w:type="dxa"/>
            <w:vAlign w:val="top"/>
          </w:tcPr>
          <w:p w14:paraId="50CFF59F" w14:textId="77777777" w:rsidR="00573ABE" w:rsidRDefault="00573ABE" w:rsidP="00573ABE">
            <w:pPr>
              <w:pStyle w:val="Normal-MS"/>
              <w:jc w:val="left"/>
              <w:rPr>
                <w:b w:val="0"/>
                <w:bCs/>
                <w:color w:val="auto"/>
              </w:rPr>
            </w:pPr>
          </w:p>
          <w:p w14:paraId="2D587A02" w14:textId="364D5C05" w:rsidR="00573ABE" w:rsidRDefault="00573ABE" w:rsidP="00573ABE">
            <w:pPr>
              <w:pStyle w:val="Normal-MS"/>
              <w:jc w:val="left"/>
              <w:rPr>
                <w:bCs/>
                <w:color w:val="auto"/>
              </w:rPr>
            </w:pPr>
            <w:r w:rsidRPr="00432F5C">
              <w:rPr>
                <w:bCs/>
                <w:color w:val="auto"/>
              </w:rPr>
              <w:t>Cahier des charges</w:t>
            </w:r>
            <w:r w:rsidRPr="00432F5C">
              <w:rPr>
                <w:b w:val="0"/>
                <w:bCs/>
                <w:color w:val="auto"/>
              </w:rPr>
              <w:t xml:space="preserve"> </w:t>
            </w:r>
          </w:p>
          <w:p w14:paraId="2E5CBB4B" w14:textId="25E06A3D" w:rsidR="00083FF9" w:rsidRPr="00432F5C" w:rsidRDefault="00083FF9" w:rsidP="00573ABE">
            <w:pPr>
              <w:pStyle w:val="Normal-MS"/>
              <w:jc w:val="left"/>
              <w:rPr>
                <w:b w:val="0"/>
                <w:bCs/>
                <w:color w:val="auto"/>
              </w:rPr>
            </w:pPr>
            <w:r w:rsidRPr="00432F5C">
              <w:rPr>
                <w:b w:val="0"/>
                <w:bCs/>
                <w:color w:val="auto"/>
              </w:rPr>
              <w:t xml:space="preserve">C’est </w:t>
            </w:r>
            <w:r w:rsidR="00BA273F" w:rsidRPr="00432F5C">
              <w:rPr>
                <w:b w:val="0"/>
                <w:bCs/>
                <w:color w:val="auto"/>
              </w:rPr>
              <w:t>le</w:t>
            </w:r>
            <w:r w:rsidRPr="00432F5C">
              <w:rPr>
                <w:b w:val="0"/>
                <w:bCs/>
                <w:color w:val="auto"/>
              </w:rPr>
              <w:t xml:space="preserve"> dossier </w:t>
            </w:r>
            <w:r w:rsidR="00BA273F" w:rsidRPr="00432F5C">
              <w:rPr>
                <w:b w:val="0"/>
                <w:bCs/>
                <w:color w:val="auto"/>
              </w:rPr>
              <w:t>qui dé</w:t>
            </w:r>
            <w:r w:rsidR="00924FF1" w:rsidRPr="00432F5C">
              <w:rPr>
                <w:b w:val="0"/>
                <w:bCs/>
                <w:color w:val="auto"/>
              </w:rPr>
              <w:t>f</w:t>
            </w:r>
            <w:r w:rsidR="009E4195" w:rsidRPr="00432F5C">
              <w:rPr>
                <w:b w:val="0"/>
                <w:bCs/>
                <w:color w:val="auto"/>
              </w:rPr>
              <w:t xml:space="preserve">init les éléments </w:t>
            </w:r>
            <w:r w:rsidR="00CF3A45" w:rsidRPr="00432F5C">
              <w:rPr>
                <w:b w:val="0"/>
                <w:bCs/>
                <w:color w:val="auto"/>
              </w:rPr>
              <w:t>ou les règles qui doivent être suivi</w:t>
            </w:r>
            <w:r w:rsidR="00544C24" w:rsidRPr="00432F5C">
              <w:rPr>
                <w:b w:val="0"/>
                <w:bCs/>
                <w:color w:val="auto"/>
              </w:rPr>
              <w:t>es</w:t>
            </w:r>
            <w:r w:rsidR="002B1D40" w:rsidRPr="00432F5C">
              <w:rPr>
                <w:b w:val="0"/>
                <w:bCs/>
                <w:color w:val="auto"/>
              </w:rPr>
              <w:t xml:space="preserve"> à la lettre pendant la réalisation du projet.</w:t>
            </w:r>
          </w:p>
        </w:tc>
        <w:tc>
          <w:tcPr>
            <w:tcW w:w="3980" w:type="dxa"/>
          </w:tcPr>
          <w:p w14:paraId="368A0809" w14:textId="6A8B9006" w:rsidR="00083FF9" w:rsidRPr="00432F5C" w:rsidRDefault="00573ABE" w:rsidP="00E40316">
            <w:pPr>
              <w:rPr>
                <w:color w:val="auto"/>
              </w:rPr>
            </w:pPr>
            <w:r w:rsidRPr="00432F5C">
              <w:rPr>
                <w:noProof/>
                <w:color w:val="auto"/>
              </w:rPr>
              <w:drawing>
                <wp:inline distT="114300" distB="114300" distL="114300" distR="114300" wp14:anchorId="1D82AF4E" wp14:editId="4D88B8F6">
                  <wp:extent cx="2377666" cy="2222204"/>
                  <wp:effectExtent l="0" t="0" r="3810" b="6985"/>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2377666" cy="2222204"/>
                          </a:xfrm>
                          <a:prstGeom prst="rect">
                            <a:avLst/>
                          </a:prstGeom>
                          <a:ln/>
                        </pic:spPr>
                      </pic:pic>
                    </a:graphicData>
                  </a:graphic>
                </wp:inline>
              </w:drawing>
            </w:r>
          </w:p>
        </w:tc>
      </w:tr>
    </w:tbl>
    <w:p w14:paraId="06BEC502" w14:textId="77777777" w:rsidR="00E40316" w:rsidRDefault="00E40316" w:rsidP="001920E1">
      <w:pPr>
        <w:rPr>
          <w:color w:val="auto"/>
        </w:rPr>
      </w:pPr>
    </w:p>
    <w:p w14:paraId="105CD3A6" w14:textId="77777777" w:rsidR="00432F5C" w:rsidRPr="00432F5C" w:rsidRDefault="00432F5C" w:rsidP="001920E1">
      <w:pPr>
        <w:rPr>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6"/>
      </w:tblGrid>
      <w:tr w:rsidR="00432F5C" w:rsidRPr="00432F5C" w14:paraId="250F3612" w14:textId="77777777" w:rsidTr="00544C24">
        <w:trPr>
          <w:cnfStyle w:val="100000000000" w:firstRow="1" w:lastRow="0" w:firstColumn="0" w:lastColumn="0" w:oddVBand="0" w:evenVBand="0" w:oddHBand="0" w:evenHBand="0" w:firstRowFirstColumn="0" w:firstRowLastColumn="0" w:lastRowFirstColumn="0" w:lastRowLastColumn="0"/>
        </w:trPr>
        <w:tc>
          <w:tcPr>
            <w:tcW w:w="4796" w:type="dxa"/>
            <w:vAlign w:val="top"/>
          </w:tcPr>
          <w:p w14:paraId="72C8A7B9" w14:textId="77777777" w:rsidR="00573ABE" w:rsidRDefault="00573ABE" w:rsidP="001920E1">
            <w:pPr>
              <w:pStyle w:val="Normal-MS"/>
              <w:jc w:val="left"/>
              <w:rPr>
                <w:b w:val="0"/>
                <w:color w:val="auto"/>
              </w:rPr>
            </w:pPr>
            <w:r w:rsidRPr="00432F5C">
              <w:rPr>
                <w:bCs/>
                <w:color w:val="auto"/>
              </w:rPr>
              <w:t>Wireframe/Maquette haute-fidélité</w:t>
            </w:r>
            <w:r w:rsidRPr="00432F5C">
              <w:rPr>
                <w:color w:val="auto"/>
              </w:rPr>
              <w:t xml:space="preserve"> </w:t>
            </w:r>
          </w:p>
          <w:p w14:paraId="1A106F0C" w14:textId="77777777" w:rsidR="00C16A70" w:rsidRDefault="00C16A70" w:rsidP="001920E1">
            <w:pPr>
              <w:pStyle w:val="Normal-MS"/>
              <w:jc w:val="left"/>
              <w:rPr>
                <w:b w:val="0"/>
                <w:color w:val="auto"/>
              </w:rPr>
            </w:pPr>
          </w:p>
          <w:p w14:paraId="0D9E7691" w14:textId="10C61496" w:rsidR="00544C24" w:rsidRPr="00432F5C" w:rsidRDefault="009D0319" w:rsidP="001920E1">
            <w:pPr>
              <w:pStyle w:val="Normal-MS"/>
              <w:jc w:val="left"/>
              <w:rPr>
                <w:b w:val="0"/>
                <w:bCs/>
                <w:color w:val="auto"/>
              </w:rPr>
            </w:pPr>
            <w:r w:rsidRPr="00432F5C">
              <w:rPr>
                <w:color w:val="auto"/>
              </w:rPr>
              <w:t>Wireframe</w:t>
            </w:r>
            <w:r w:rsidRPr="00432F5C">
              <w:rPr>
                <w:b w:val="0"/>
                <w:bCs/>
                <w:color w:val="auto"/>
              </w:rPr>
              <w:t xml:space="preserve"> : </w:t>
            </w:r>
            <w:r w:rsidR="00432F5C" w:rsidRPr="00432F5C">
              <w:rPr>
                <w:b w:val="0"/>
                <w:bCs/>
                <w:color w:val="auto"/>
              </w:rPr>
              <w:t>g</w:t>
            </w:r>
            <w:r w:rsidR="00D0758C" w:rsidRPr="00432F5C">
              <w:rPr>
                <w:b w:val="0"/>
                <w:bCs/>
                <w:color w:val="auto"/>
              </w:rPr>
              <w:t>uide visuel qui montre le cadre général d'un site Web.</w:t>
            </w:r>
          </w:p>
          <w:p w14:paraId="6E945505" w14:textId="77777777" w:rsidR="00517D55" w:rsidRPr="00432F5C" w:rsidRDefault="00517D55" w:rsidP="001920E1">
            <w:pPr>
              <w:pStyle w:val="Normal-MS"/>
              <w:jc w:val="left"/>
              <w:rPr>
                <w:b w:val="0"/>
                <w:bCs/>
                <w:color w:val="auto"/>
              </w:rPr>
            </w:pPr>
          </w:p>
          <w:p w14:paraId="4564310D" w14:textId="2B409B84" w:rsidR="00517D55" w:rsidRPr="00432F5C" w:rsidRDefault="00517D55" w:rsidP="001920E1">
            <w:pPr>
              <w:pStyle w:val="Normal-MS"/>
              <w:jc w:val="left"/>
              <w:rPr>
                <w:color w:val="auto"/>
              </w:rPr>
            </w:pPr>
            <w:r w:rsidRPr="00432F5C">
              <w:rPr>
                <w:color w:val="auto"/>
              </w:rPr>
              <w:t>Maquette haute-fidélité</w:t>
            </w:r>
            <w:r w:rsidRPr="00432F5C">
              <w:rPr>
                <w:b w:val="0"/>
                <w:bCs/>
                <w:color w:val="auto"/>
              </w:rPr>
              <w:t xml:space="preserve"> : </w:t>
            </w:r>
            <w:r w:rsidR="00432F5C" w:rsidRPr="00432F5C">
              <w:rPr>
                <w:b w:val="0"/>
                <w:bCs/>
                <w:color w:val="auto"/>
              </w:rPr>
              <w:t>u</w:t>
            </w:r>
            <w:r w:rsidR="004320CE" w:rsidRPr="00432F5C">
              <w:rPr>
                <w:b w:val="0"/>
                <w:bCs/>
                <w:color w:val="auto"/>
              </w:rPr>
              <w:t>ne maquette très détaillée qui intègre des principes graphiques.</w:t>
            </w:r>
          </w:p>
        </w:tc>
        <w:tc>
          <w:tcPr>
            <w:tcW w:w="4796" w:type="dxa"/>
          </w:tcPr>
          <w:p w14:paraId="2FBA9C69" w14:textId="20E9B31B" w:rsidR="00544C24" w:rsidRPr="00432F5C" w:rsidRDefault="00544C24" w:rsidP="00E40316">
            <w:pPr>
              <w:rPr>
                <w:color w:val="auto"/>
              </w:rPr>
            </w:pPr>
            <w:r w:rsidRPr="00432F5C">
              <w:rPr>
                <w:noProof/>
                <w:color w:val="auto"/>
              </w:rPr>
              <w:drawing>
                <wp:inline distT="114300" distB="114300" distL="114300" distR="114300" wp14:anchorId="4088CD7A" wp14:editId="1BB230DE">
                  <wp:extent cx="2727614" cy="1745673"/>
                  <wp:effectExtent l="0" t="0" r="0" b="6985"/>
                  <wp:docPr id="18" name="image5.jpg" descr="Une image contenant tableau blanc&#10;&#10;Description générée automatiquement"/>
                  <wp:cNvGraphicFramePr/>
                  <a:graphic xmlns:a="http://schemas.openxmlformats.org/drawingml/2006/main">
                    <a:graphicData uri="http://schemas.openxmlformats.org/drawingml/2006/picture">
                      <pic:pic xmlns:pic="http://schemas.openxmlformats.org/drawingml/2006/picture">
                        <pic:nvPicPr>
                          <pic:cNvPr id="18" name="image5.jpg" descr="Une image contenant tableau blanc&#10;&#10;Description générée automatiquement"/>
                          <pic:cNvPicPr preferRelativeResize="0"/>
                        </pic:nvPicPr>
                        <pic:blipFill>
                          <a:blip r:embed="rId18"/>
                          <a:srcRect/>
                          <a:stretch>
                            <a:fillRect/>
                          </a:stretch>
                        </pic:blipFill>
                        <pic:spPr>
                          <a:xfrm>
                            <a:off x="0" y="0"/>
                            <a:ext cx="2748971" cy="1759342"/>
                          </a:xfrm>
                          <a:prstGeom prst="rect">
                            <a:avLst/>
                          </a:prstGeom>
                          <a:ln/>
                        </pic:spPr>
                      </pic:pic>
                    </a:graphicData>
                  </a:graphic>
                </wp:inline>
              </w:drawing>
            </w:r>
          </w:p>
        </w:tc>
      </w:tr>
    </w:tbl>
    <w:p w14:paraId="0829E819" w14:textId="4AB9C7BF" w:rsidR="00E40316" w:rsidRDefault="00E40316" w:rsidP="001920E1">
      <w:pPr>
        <w:rPr>
          <w:color w:val="auto"/>
        </w:rPr>
      </w:pPr>
    </w:p>
    <w:p w14:paraId="7886170D" w14:textId="77777777" w:rsidR="00432F5C" w:rsidRDefault="00432F5C" w:rsidP="001920E1">
      <w:pPr>
        <w:rPr>
          <w:color w:val="auto"/>
        </w:rPr>
      </w:pPr>
    </w:p>
    <w:p w14:paraId="2DEB09E4" w14:textId="77777777" w:rsidR="00C16A70" w:rsidRDefault="00C16A70" w:rsidP="00432F5C">
      <w:pPr>
        <w:pStyle w:val="Normal-MS"/>
        <w:rPr>
          <w:b/>
          <w:bCs/>
          <w:color w:val="auto"/>
        </w:rPr>
      </w:pPr>
    </w:p>
    <w:p w14:paraId="150B3E59" w14:textId="3E8FCE53" w:rsidR="00E40316" w:rsidRPr="00432F5C" w:rsidRDefault="00E40316" w:rsidP="00432F5C">
      <w:pPr>
        <w:pStyle w:val="Normal-MS"/>
        <w:rPr>
          <w:b/>
          <w:bCs/>
          <w:color w:val="auto"/>
        </w:rPr>
      </w:pPr>
      <w:r w:rsidRPr="00432F5C">
        <w:rPr>
          <w:b/>
          <w:bCs/>
          <w:color w:val="auto"/>
        </w:rPr>
        <w:t>Le “MVP” Minimum Viable Product traduit “</w:t>
      </w:r>
      <w:r w:rsidR="00432F5C">
        <w:rPr>
          <w:b/>
          <w:bCs/>
          <w:color w:val="auto"/>
        </w:rPr>
        <w:t xml:space="preserve"> </w:t>
      </w:r>
      <w:r w:rsidRPr="00432F5C">
        <w:rPr>
          <w:b/>
          <w:bCs/>
          <w:color w:val="auto"/>
        </w:rPr>
        <w:t>produit minimum viable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4"/>
        <w:gridCol w:w="5540"/>
      </w:tblGrid>
      <w:tr w:rsidR="00432F5C" w:rsidRPr="00432F5C" w14:paraId="08252DC2" w14:textId="77777777" w:rsidTr="001920E1">
        <w:trPr>
          <w:cnfStyle w:val="100000000000" w:firstRow="1" w:lastRow="0" w:firstColumn="0" w:lastColumn="0" w:oddVBand="0" w:evenVBand="0" w:oddHBand="0" w:evenHBand="0" w:firstRowFirstColumn="0" w:firstRowLastColumn="0" w:lastRowFirstColumn="0" w:lastRowLastColumn="0"/>
        </w:trPr>
        <w:tc>
          <w:tcPr>
            <w:tcW w:w="4327" w:type="dxa"/>
            <w:vAlign w:val="top"/>
          </w:tcPr>
          <w:p w14:paraId="30619D9C" w14:textId="5255A7E3" w:rsidR="004241F7" w:rsidRPr="00432F5C" w:rsidRDefault="009E3207" w:rsidP="001920E1">
            <w:pPr>
              <w:pStyle w:val="Normal-MS"/>
              <w:jc w:val="left"/>
              <w:rPr>
                <w:b w:val="0"/>
                <w:bCs/>
                <w:color w:val="auto"/>
              </w:rPr>
            </w:pPr>
            <w:r w:rsidRPr="00432F5C">
              <w:rPr>
                <w:color w:val="auto"/>
              </w:rPr>
              <w:t>MVP</w:t>
            </w:r>
            <w:r w:rsidR="00484D45" w:rsidRPr="00432F5C">
              <w:rPr>
                <w:b w:val="0"/>
                <w:bCs/>
                <w:color w:val="auto"/>
              </w:rPr>
              <w:t> :</w:t>
            </w:r>
            <w:r w:rsidRPr="00432F5C">
              <w:rPr>
                <w:b w:val="0"/>
                <w:bCs/>
                <w:color w:val="auto"/>
              </w:rPr>
              <w:t xml:space="preserve"> </w:t>
            </w:r>
            <w:r w:rsidR="00432F5C">
              <w:rPr>
                <w:b w:val="0"/>
                <w:bCs/>
                <w:color w:val="auto"/>
              </w:rPr>
              <w:t>p</w:t>
            </w:r>
            <w:r w:rsidRPr="00432F5C">
              <w:rPr>
                <w:b w:val="0"/>
                <w:bCs/>
                <w:color w:val="auto"/>
              </w:rPr>
              <w:t>roduction d'un produit ou d'un service qui possède les fonctionnalités et caractéristiques minimales requises pour être présenté aux clients</w:t>
            </w:r>
            <w:r w:rsidR="00F85F4B" w:rsidRPr="00432F5C">
              <w:rPr>
                <w:b w:val="0"/>
                <w:bCs/>
                <w:color w:val="auto"/>
              </w:rPr>
              <w:t>.</w:t>
            </w:r>
          </w:p>
        </w:tc>
        <w:tc>
          <w:tcPr>
            <w:tcW w:w="5275" w:type="dxa"/>
          </w:tcPr>
          <w:p w14:paraId="2BE8417D" w14:textId="15591AAF" w:rsidR="004241F7" w:rsidRPr="00432F5C" w:rsidRDefault="004241F7" w:rsidP="00B27D57">
            <w:pPr>
              <w:rPr>
                <w:color w:val="auto"/>
              </w:rPr>
            </w:pPr>
            <w:r w:rsidRPr="00432F5C">
              <w:rPr>
                <w:noProof/>
                <w:color w:val="auto"/>
              </w:rPr>
              <w:drawing>
                <wp:inline distT="114300" distB="114300" distL="114300" distR="114300" wp14:anchorId="16616FB0" wp14:editId="74AD7282">
                  <wp:extent cx="3364310" cy="884805"/>
                  <wp:effectExtent l="0" t="0" r="7620" b="0"/>
                  <wp:docPr id="1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rotWithShape="1">
                          <a:blip r:embed="rId19"/>
                          <a:srcRect l="7347" t="35129" r="7094" b="35820"/>
                          <a:stretch/>
                        </pic:blipFill>
                        <pic:spPr bwMode="auto">
                          <a:xfrm>
                            <a:off x="0" y="0"/>
                            <a:ext cx="3414975" cy="89813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38D8480" w14:textId="400AFCA1" w:rsidR="00E40316" w:rsidRDefault="00E40316" w:rsidP="00E40316">
      <w:pPr>
        <w:jc w:val="center"/>
        <w:rPr>
          <w:color w:val="auto"/>
        </w:rPr>
      </w:pPr>
    </w:p>
    <w:p w14:paraId="7ED22ECD" w14:textId="77777777" w:rsidR="0059768B" w:rsidRDefault="0059768B" w:rsidP="00E40316">
      <w:pPr>
        <w:jc w:val="center"/>
        <w:rPr>
          <w:color w:val="auto"/>
        </w:rPr>
      </w:pPr>
    </w:p>
    <w:p w14:paraId="3B6D2B8F" w14:textId="77777777" w:rsidR="00C16A70" w:rsidRDefault="00C16A70" w:rsidP="00E40316">
      <w:pPr>
        <w:jc w:val="center"/>
        <w:rPr>
          <w:color w:val="auto"/>
        </w:rPr>
      </w:pPr>
    </w:p>
    <w:p w14:paraId="1AE884ED" w14:textId="77777777" w:rsidR="00B9416A" w:rsidRPr="00432F5C" w:rsidRDefault="00B9416A" w:rsidP="00E40316">
      <w:pPr>
        <w:jc w:val="center"/>
        <w:rPr>
          <w:color w:val="auto"/>
        </w:rPr>
      </w:pPr>
    </w:p>
    <w:p w14:paraId="26B94A18" w14:textId="72EEC719" w:rsidR="00E40316" w:rsidRPr="00B9416A" w:rsidRDefault="00E40316" w:rsidP="00B9416A">
      <w:pPr>
        <w:pStyle w:val="Normal-MS"/>
        <w:rPr>
          <w:b/>
          <w:bCs/>
          <w:color w:val="auto"/>
        </w:rPr>
      </w:pPr>
      <w:r w:rsidRPr="00B9416A">
        <w:rPr>
          <w:b/>
          <w:bCs/>
          <w:color w:val="auto"/>
        </w:rPr>
        <w:lastRenderedPageBreak/>
        <w:t>Livraison du site web</w:t>
      </w:r>
    </w:p>
    <w:p w14:paraId="4DE43DCD" w14:textId="0F779474" w:rsidR="00E40316" w:rsidRDefault="00E40316" w:rsidP="001920E1">
      <w:pPr>
        <w:ind w:left="29"/>
        <w:jc w:val="center"/>
        <w:rPr>
          <w:color w:val="auto"/>
        </w:rPr>
      </w:pPr>
      <w:r w:rsidRPr="00432F5C">
        <w:rPr>
          <w:noProof/>
          <w:color w:val="auto"/>
        </w:rPr>
        <w:drawing>
          <wp:inline distT="114300" distB="114300" distL="114300" distR="114300" wp14:anchorId="26DB8A19" wp14:editId="45EC91AB">
            <wp:extent cx="6096000" cy="2675890"/>
            <wp:effectExtent l="0" t="0" r="0" b="0"/>
            <wp:docPr id="2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rotWithShape="1">
                    <a:blip r:embed="rId20"/>
                    <a:srcRect l="3482" r="3631"/>
                    <a:stretch/>
                  </pic:blipFill>
                  <pic:spPr bwMode="auto">
                    <a:xfrm>
                      <a:off x="0" y="0"/>
                      <a:ext cx="6106033" cy="2680294"/>
                    </a:xfrm>
                    <a:prstGeom prst="rect">
                      <a:avLst/>
                    </a:prstGeom>
                    <a:ln>
                      <a:noFill/>
                    </a:ln>
                    <a:extLst>
                      <a:ext uri="{53640926-AAD7-44D8-BBD7-CCE9431645EC}">
                        <a14:shadowObscured xmlns:a14="http://schemas.microsoft.com/office/drawing/2010/main"/>
                      </a:ext>
                    </a:extLst>
                  </pic:spPr>
                </pic:pic>
              </a:graphicData>
            </a:graphic>
          </wp:inline>
        </w:drawing>
      </w:r>
    </w:p>
    <w:p w14:paraId="07021C9A" w14:textId="77777777" w:rsidR="00B9416A" w:rsidRDefault="00B9416A" w:rsidP="001920E1">
      <w:pPr>
        <w:ind w:left="29"/>
        <w:jc w:val="center"/>
        <w:rPr>
          <w:color w:val="auto"/>
        </w:rPr>
      </w:pPr>
    </w:p>
    <w:p w14:paraId="62907136" w14:textId="77777777" w:rsidR="00C16A70" w:rsidRPr="00432F5C" w:rsidRDefault="00C16A70" w:rsidP="001920E1">
      <w:pPr>
        <w:ind w:left="29"/>
        <w:jc w:val="center"/>
        <w:rPr>
          <w:color w:val="auto"/>
        </w:rPr>
      </w:pPr>
    </w:p>
    <w:p w14:paraId="1A2F5531" w14:textId="690FD856" w:rsidR="00E40316" w:rsidRPr="00B9416A" w:rsidRDefault="00E40316" w:rsidP="00B9416A">
      <w:pPr>
        <w:pStyle w:val="Normal-MS"/>
        <w:rPr>
          <w:b/>
          <w:bCs/>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6"/>
      </w:tblGrid>
      <w:tr w:rsidR="00432F5C" w:rsidRPr="00432F5C" w14:paraId="2395CA2F" w14:textId="77777777" w:rsidTr="000F0647">
        <w:trPr>
          <w:cnfStyle w:val="100000000000" w:firstRow="1" w:lastRow="0" w:firstColumn="0" w:lastColumn="0" w:oddVBand="0" w:evenVBand="0" w:oddHBand="0" w:evenHBand="0" w:firstRowFirstColumn="0" w:firstRowLastColumn="0" w:lastRowFirstColumn="0" w:lastRowLastColumn="0"/>
        </w:trPr>
        <w:tc>
          <w:tcPr>
            <w:tcW w:w="4796" w:type="dxa"/>
            <w:vAlign w:val="top"/>
          </w:tcPr>
          <w:p w14:paraId="1BB30E33" w14:textId="77777777" w:rsidR="00C16A70" w:rsidRDefault="00C16A70" w:rsidP="001920E1">
            <w:pPr>
              <w:pStyle w:val="Normal-MS"/>
              <w:jc w:val="left"/>
              <w:rPr>
                <w:b w:val="0"/>
                <w:bCs/>
                <w:color w:val="auto"/>
              </w:rPr>
            </w:pPr>
          </w:p>
          <w:p w14:paraId="2E5FDA14" w14:textId="2E3E00D7" w:rsidR="00C16A70" w:rsidRDefault="00C16A70" w:rsidP="001920E1">
            <w:pPr>
              <w:pStyle w:val="Normal-MS"/>
              <w:jc w:val="left"/>
              <w:rPr>
                <w:b w:val="0"/>
                <w:bCs/>
                <w:color w:val="auto"/>
              </w:rPr>
            </w:pPr>
            <w:r w:rsidRPr="00B9416A">
              <w:rPr>
                <w:bCs/>
                <w:color w:val="auto"/>
              </w:rPr>
              <w:t xml:space="preserve">APK mobile </w:t>
            </w:r>
          </w:p>
          <w:p w14:paraId="1DEFE604" w14:textId="49AA893E" w:rsidR="000F0647" w:rsidRPr="00432F5C" w:rsidRDefault="00EE45A7" w:rsidP="001920E1">
            <w:pPr>
              <w:pStyle w:val="Normal-MS"/>
              <w:jc w:val="left"/>
              <w:rPr>
                <w:b w:val="0"/>
                <w:bCs/>
                <w:color w:val="auto"/>
              </w:rPr>
            </w:pPr>
            <w:r>
              <w:rPr>
                <w:b w:val="0"/>
                <w:bCs/>
                <w:color w:val="auto"/>
              </w:rPr>
              <w:t>C’est u</w:t>
            </w:r>
            <w:r w:rsidR="00D5672B" w:rsidRPr="00432F5C">
              <w:rPr>
                <w:b w:val="0"/>
                <w:bCs/>
                <w:color w:val="auto"/>
              </w:rPr>
              <w:t xml:space="preserve">ne </w:t>
            </w:r>
            <w:r w:rsidR="00C80232" w:rsidRPr="00432F5C">
              <w:rPr>
                <w:b w:val="0"/>
                <w:bCs/>
                <w:color w:val="auto"/>
              </w:rPr>
              <w:t>version</w:t>
            </w:r>
            <w:r w:rsidR="00D5672B" w:rsidRPr="00432F5C">
              <w:rPr>
                <w:b w:val="0"/>
                <w:bCs/>
                <w:color w:val="auto"/>
              </w:rPr>
              <w:t xml:space="preserve"> de notre application pour smartphones et tablettes sous Android.</w:t>
            </w:r>
          </w:p>
        </w:tc>
        <w:tc>
          <w:tcPr>
            <w:tcW w:w="4796" w:type="dxa"/>
          </w:tcPr>
          <w:p w14:paraId="1757EFC3" w14:textId="447A2558" w:rsidR="000F0647" w:rsidRPr="00432F5C" w:rsidRDefault="000F0647" w:rsidP="00E40316">
            <w:pPr>
              <w:rPr>
                <w:color w:val="auto"/>
              </w:rPr>
            </w:pPr>
            <w:r w:rsidRPr="00432F5C">
              <w:rPr>
                <w:noProof/>
                <w:color w:val="auto"/>
              </w:rPr>
              <w:drawing>
                <wp:inline distT="114300" distB="114300" distL="114300" distR="114300" wp14:anchorId="1CF78A9F" wp14:editId="5F8DAD95">
                  <wp:extent cx="1504950" cy="1504950"/>
                  <wp:effectExtent l="0" t="0" r="0" b="0"/>
                  <wp:docPr id="25" name="image1.jpg" descr="Une image contenant texte, clipart&#10;&#10;Description générée automatiquement"/>
                  <wp:cNvGraphicFramePr/>
                  <a:graphic xmlns:a="http://schemas.openxmlformats.org/drawingml/2006/main">
                    <a:graphicData uri="http://schemas.openxmlformats.org/drawingml/2006/picture">
                      <pic:pic xmlns:pic="http://schemas.openxmlformats.org/drawingml/2006/picture">
                        <pic:nvPicPr>
                          <pic:cNvPr id="25" name="image1.jpg" descr="Une image contenant texte, clipart&#10;&#10;Description générée automatiquement"/>
                          <pic:cNvPicPr preferRelativeResize="0"/>
                        </pic:nvPicPr>
                        <pic:blipFill>
                          <a:blip r:embed="rId21"/>
                          <a:srcRect/>
                          <a:stretch>
                            <a:fillRect/>
                          </a:stretch>
                        </pic:blipFill>
                        <pic:spPr>
                          <a:xfrm>
                            <a:off x="0" y="0"/>
                            <a:ext cx="1504950" cy="1504950"/>
                          </a:xfrm>
                          <a:prstGeom prst="rect">
                            <a:avLst/>
                          </a:prstGeom>
                          <a:ln/>
                        </pic:spPr>
                      </pic:pic>
                    </a:graphicData>
                  </a:graphic>
                </wp:inline>
              </w:drawing>
            </w:r>
          </w:p>
        </w:tc>
      </w:tr>
    </w:tbl>
    <w:p w14:paraId="59E02F73" w14:textId="088944DE" w:rsidR="00E40316" w:rsidRPr="00432F5C" w:rsidRDefault="00E40316" w:rsidP="001920E1">
      <w:pPr>
        <w:rPr>
          <w:color w:val="auto"/>
        </w:rPr>
      </w:pPr>
    </w:p>
    <w:p w14:paraId="1523B651" w14:textId="77777777" w:rsidR="00E40316" w:rsidRPr="00432F5C" w:rsidRDefault="00E40316" w:rsidP="00E40316">
      <w:pPr>
        <w:jc w:val="center"/>
        <w:rPr>
          <w:color w:val="auto"/>
        </w:rPr>
      </w:pPr>
    </w:p>
    <w:p w14:paraId="4C1AAA0B" w14:textId="5B08EAED" w:rsidR="00E40316" w:rsidRPr="00EE45A7" w:rsidRDefault="00E40316" w:rsidP="00EE45A7">
      <w:pPr>
        <w:pStyle w:val="Normal-MS"/>
        <w:rPr>
          <w:b/>
          <w:bCs/>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6"/>
      </w:tblGrid>
      <w:tr w:rsidR="00432F5C" w:rsidRPr="00432F5C" w14:paraId="3FCB15BA" w14:textId="77777777" w:rsidTr="00EC1E02">
        <w:trPr>
          <w:cnfStyle w:val="100000000000" w:firstRow="1" w:lastRow="0" w:firstColumn="0" w:lastColumn="0" w:oddVBand="0" w:evenVBand="0" w:oddHBand="0" w:evenHBand="0" w:firstRowFirstColumn="0" w:firstRowLastColumn="0" w:lastRowFirstColumn="0" w:lastRowLastColumn="0"/>
        </w:trPr>
        <w:tc>
          <w:tcPr>
            <w:tcW w:w="4796" w:type="dxa"/>
            <w:vAlign w:val="top"/>
          </w:tcPr>
          <w:p w14:paraId="64F635A6" w14:textId="77777777" w:rsidR="00C16A70" w:rsidRDefault="00C16A70" w:rsidP="00C16A70">
            <w:pPr>
              <w:pStyle w:val="Normal-MS"/>
              <w:ind w:left="0"/>
              <w:jc w:val="left"/>
              <w:rPr>
                <w:b w:val="0"/>
                <w:bCs/>
                <w:color w:val="auto"/>
              </w:rPr>
            </w:pPr>
          </w:p>
          <w:p w14:paraId="7BB88097" w14:textId="1BB7604D" w:rsidR="00C16A70" w:rsidRDefault="00C16A70" w:rsidP="00C16A70">
            <w:pPr>
              <w:pStyle w:val="Normal-MS"/>
              <w:ind w:left="0"/>
              <w:jc w:val="left"/>
              <w:rPr>
                <w:bCs/>
                <w:color w:val="auto"/>
              </w:rPr>
            </w:pPr>
            <w:r w:rsidRPr="00EE45A7">
              <w:rPr>
                <w:bCs/>
                <w:color w:val="auto"/>
              </w:rPr>
              <w:t>Client lourd</w:t>
            </w:r>
            <w:r>
              <w:rPr>
                <w:b w:val="0"/>
                <w:bCs/>
                <w:color w:val="auto"/>
              </w:rPr>
              <w:t xml:space="preserve"> </w:t>
            </w:r>
          </w:p>
          <w:p w14:paraId="157D7B49" w14:textId="702A20E8" w:rsidR="00EC1E02" w:rsidRPr="00432F5C" w:rsidRDefault="00EE45A7" w:rsidP="00C16A70">
            <w:pPr>
              <w:pStyle w:val="Normal-MS"/>
              <w:ind w:left="0"/>
              <w:jc w:val="left"/>
              <w:rPr>
                <w:b w:val="0"/>
                <w:bCs/>
                <w:color w:val="auto"/>
              </w:rPr>
            </w:pPr>
            <w:r>
              <w:rPr>
                <w:b w:val="0"/>
                <w:bCs/>
                <w:color w:val="auto"/>
              </w:rPr>
              <w:t>C’est u</w:t>
            </w:r>
            <w:r w:rsidR="00EC1E02" w:rsidRPr="00432F5C">
              <w:rPr>
                <w:b w:val="0"/>
                <w:bCs/>
                <w:color w:val="auto"/>
              </w:rPr>
              <w:t>ne version de notre application pour les</w:t>
            </w:r>
            <w:r w:rsidR="00232A76" w:rsidRPr="00432F5C">
              <w:rPr>
                <w:b w:val="0"/>
                <w:bCs/>
                <w:color w:val="auto"/>
              </w:rPr>
              <w:t xml:space="preserve"> ordinateur</w:t>
            </w:r>
            <w:r>
              <w:rPr>
                <w:b w:val="0"/>
                <w:bCs/>
                <w:color w:val="auto"/>
              </w:rPr>
              <w:t>s</w:t>
            </w:r>
            <w:r w:rsidR="00232A76" w:rsidRPr="00432F5C">
              <w:rPr>
                <w:b w:val="0"/>
                <w:bCs/>
                <w:color w:val="auto"/>
              </w:rPr>
              <w:t xml:space="preserve"> bureau sous Windows</w:t>
            </w:r>
            <w:r w:rsidR="00B23922">
              <w:rPr>
                <w:b w:val="0"/>
                <w:bCs/>
                <w:color w:val="auto"/>
              </w:rPr>
              <w:t>.</w:t>
            </w:r>
          </w:p>
        </w:tc>
        <w:tc>
          <w:tcPr>
            <w:tcW w:w="4796" w:type="dxa"/>
          </w:tcPr>
          <w:p w14:paraId="09EF638F" w14:textId="6D0D63EC" w:rsidR="00EC1E02" w:rsidRPr="00432F5C" w:rsidRDefault="00EC1E02" w:rsidP="00E40316">
            <w:pPr>
              <w:rPr>
                <w:color w:val="auto"/>
              </w:rPr>
            </w:pPr>
            <w:r w:rsidRPr="00432F5C">
              <w:rPr>
                <w:noProof/>
                <w:color w:val="auto"/>
              </w:rPr>
              <w:drawing>
                <wp:inline distT="114300" distB="114300" distL="114300" distR="114300" wp14:anchorId="35BF4F65" wp14:editId="07559682">
                  <wp:extent cx="1411104" cy="1762125"/>
                  <wp:effectExtent l="0" t="0" r="0" b="0"/>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1413282" cy="1764845"/>
                          </a:xfrm>
                          <a:prstGeom prst="rect">
                            <a:avLst/>
                          </a:prstGeom>
                          <a:ln/>
                        </pic:spPr>
                      </pic:pic>
                    </a:graphicData>
                  </a:graphic>
                </wp:inline>
              </w:drawing>
            </w:r>
          </w:p>
        </w:tc>
      </w:tr>
    </w:tbl>
    <w:p w14:paraId="439342DE" w14:textId="529C0AE1" w:rsidR="00E40316" w:rsidRPr="00432F5C" w:rsidRDefault="00E40316" w:rsidP="00E40316">
      <w:pPr>
        <w:jc w:val="center"/>
        <w:rPr>
          <w:color w:val="auto"/>
        </w:rPr>
      </w:pPr>
    </w:p>
    <w:p w14:paraId="03395AC3" w14:textId="7E50810E" w:rsidR="00E40316" w:rsidRPr="00432F5C" w:rsidRDefault="00DD17AA" w:rsidP="001920E1">
      <w:pPr>
        <w:pStyle w:val="Titre1-MS"/>
        <w:rPr>
          <w:color w:val="auto"/>
        </w:rPr>
      </w:pPr>
      <w:bookmarkStart w:id="7" w:name="_Toc119413539"/>
      <w:r w:rsidRPr="00432F5C">
        <w:rPr>
          <w:color w:val="auto"/>
        </w:rPr>
        <w:lastRenderedPageBreak/>
        <w:t>La gouvernance du projet</w:t>
      </w:r>
      <w:bookmarkEnd w:id="7"/>
    </w:p>
    <w:p w14:paraId="5302547E" w14:textId="1B703A72" w:rsidR="00DD17AA" w:rsidRPr="00432F5C" w:rsidRDefault="00DD17AA" w:rsidP="00DD17AA">
      <w:pPr>
        <w:rPr>
          <w:color w:val="auto"/>
        </w:rPr>
      </w:pPr>
    </w:p>
    <w:p w14:paraId="7B72EE84" w14:textId="30F28425" w:rsidR="00DD17AA" w:rsidRPr="00432F5C" w:rsidRDefault="00DD17AA" w:rsidP="001920E1">
      <w:pPr>
        <w:pStyle w:val="Normal-MS"/>
        <w:rPr>
          <w:color w:val="auto"/>
        </w:rPr>
      </w:pPr>
      <w:r w:rsidRPr="00432F5C">
        <w:rPr>
          <w:color w:val="auto"/>
        </w:rPr>
        <w:t>L’une des premières questions à se poser au démarrage d’un nouveau projet est de savoir comment définir la gouvernance, c'est-à-dire de définir les rôles de chaque membre de l’équipe du projet.</w:t>
      </w:r>
    </w:p>
    <w:p w14:paraId="2A3CF1B2" w14:textId="193F24A5" w:rsidR="00DD17AA" w:rsidRPr="00432F5C" w:rsidRDefault="00DD17AA" w:rsidP="001920E1">
      <w:pPr>
        <w:pStyle w:val="Normal-MS"/>
        <w:rPr>
          <w:color w:val="auto"/>
        </w:rPr>
      </w:pPr>
      <w:r w:rsidRPr="00432F5C">
        <w:rPr>
          <w:color w:val="auto"/>
        </w:rPr>
        <w:t>L’objectif est de faciliter la communication entre les différentes parties prenantes et de faciliter la prise de décision.</w:t>
      </w:r>
    </w:p>
    <w:p w14:paraId="5543785D" w14:textId="65A2F937" w:rsidR="00DD17AA" w:rsidRDefault="00DD17AA" w:rsidP="001920E1">
      <w:pPr>
        <w:pStyle w:val="Normal-MS"/>
        <w:rPr>
          <w:color w:val="auto"/>
        </w:rPr>
      </w:pPr>
      <w:r w:rsidRPr="00432F5C">
        <w:rPr>
          <w:color w:val="auto"/>
        </w:rPr>
        <w:t>Il y a plusieurs rôles</w:t>
      </w:r>
      <w:r w:rsidR="009733B5" w:rsidRPr="00432F5C">
        <w:rPr>
          <w:color w:val="auto"/>
        </w:rPr>
        <w:t>-</w:t>
      </w:r>
      <w:r w:rsidRPr="00432F5C">
        <w:rPr>
          <w:color w:val="auto"/>
        </w:rPr>
        <w:t>clés à attribuer pour chaque projet en entreprise, en fonction de la méthode de management</w:t>
      </w:r>
      <w:r w:rsidR="00F6012A" w:rsidRPr="00432F5C">
        <w:rPr>
          <w:color w:val="auto"/>
        </w:rPr>
        <w:t> :</w:t>
      </w:r>
    </w:p>
    <w:p w14:paraId="6569E30D" w14:textId="77777777" w:rsidR="006960FA" w:rsidRDefault="006960FA" w:rsidP="006960FA">
      <w:pPr>
        <w:pStyle w:val="Normal-MS"/>
        <w:spacing w:after="0" w:line="276" w:lineRule="auto"/>
        <w:rPr>
          <w:color w:val="auto"/>
        </w:rPr>
      </w:pPr>
    </w:p>
    <w:p w14:paraId="457431FD" w14:textId="77777777" w:rsidR="00DD17AA" w:rsidRPr="0049230E" w:rsidRDefault="00DD17AA" w:rsidP="0049230E">
      <w:pPr>
        <w:pStyle w:val="Normal-MS"/>
        <w:numPr>
          <w:ilvl w:val="0"/>
          <w:numId w:val="6"/>
        </w:numPr>
        <w:rPr>
          <w:b/>
          <w:bCs/>
          <w:color w:val="auto"/>
        </w:rPr>
      </w:pPr>
      <w:r w:rsidRPr="0049230E">
        <w:rPr>
          <w:b/>
          <w:bCs/>
          <w:color w:val="auto"/>
        </w:rPr>
        <w:t>Le Client, Directeur Métier ou l’Utilisateur final</w:t>
      </w:r>
    </w:p>
    <w:p w14:paraId="0B5D57EC" w14:textId="443FFB30" w:rsidR="0049230E" w:rsidRPr="00432F5C" w:rsidRDefault="00DD17AA" w:rsidP="001920E1">
      <w:pPr>
        <w:pStyle w:val="Normal-MS"/>
        <w:rPr>
          <w:color w:val="auto"/>
        </w:rPr>
      </w:pPr>
      <w:r w:rsidRPr="00432F5C">
        <w:rPr>
          <w:color w:val="auto"/>
        </w:rPr>
        <w:t>C’est celui qui exprime son besoin et qui est à l’origine du projet.</w:t>
      </w:r>
    </w:p>
    <w:p w14:paraId="5A568E5C" w14:textId="491FD394" w:rsidR="00DD17AA" w:rsidRPr="0049230E" w:rsidRDefault="00DD17AA" w:rsidP="0049230E">
      <w:pPr>
        <w:pStyle w:val="Normal-MS"/>
        <w:framePr w:wrap="notBeside" w:vAnchor="text" w:hAnchor="text" w:y="1"/>
        <w:numPr>
          <w:ilvl w:val="0"/>
          <w:numId w:val="6"/>
        </w:numPr>
        <w:rPr>
          <w:b/>
          <w:bCs/>
          <w:color w:val="auto"/>
        </w:rPr>
      </w:pPr>
      <w:r w:rsidRPr="0049230E">
        <w:rPr>
          <w:b/>
          <w:bCs/>
          <w:color w:val="auto"/>
        </w:rPr>
        <w:t>L</w:t>
      </w:r>
      <w:r w:rsidR="003A0B50" w:rsidRPr="0049230E">
        <w:rPr>
          <w:b/>
          <w:bCs/>
          <w:color w:val="auto"/>
        </w:rPr>
        <w:t>e</w:t>
      </w:r>
      <w:r w:rsidRPr="0049230E">
        <w:rPr>
          <w:b/>
          <w:bCs/>
          <w:color w:val="auto"/>
        </w:rPr>
        <w:t xml:space="preserve"> MOA ou Maître d’Ouvrage</w:t>
      </w:r>
    </w:p>
    <w:p w14:paraId="3E800DA2" w14:textId="7F90E127" w:rsidR="00436305" w:rsidRPr="00432F5C" w:rsidRDefault="00DD17AA" w:rsidP="001920E1">
      <w:pPr>
        <w:pStyle w:val="Normal-MS"/>
        <w:rPr>
          <w:color w:val="auto"/>
        </w:rPr>
      </w:pPr>
      <w:r w:rsidRPr="00432F5C">
        <w:rPr>
          <w:color w:val="auto"/>
        </w:rPr>
        <w:t>Le chef de projet MOA est le pilote stratégique du projet et il est responsable de la qualité du produit final. Porte-parole du client, il a la charge d’expliquer ses besoins et ses attentes à l’équipe et au chef de projet MOE.</w:t>
      </w:r>
    </w:p>
    <w:p w14:paraId="65E9E21E" w14:textId="3510CE70" w:rsidR="00DD17AA" w:rsidRPr="00436305" w:rsidRDefault="00DD17AA" w:rsidP="00436305">
      <w:pPr>
        <w:pStyle w:val="Normal-MS"/>
        <w:framePr w:wrap="notBeside" w:vAnchor="text" w:hAnchor="text" w:y="1"/>
        <w:numPr>
          <w:ilvl w:val="0"/>
          <w:numId w:val="6"/>
        </w:numPr>
        <w:rPr>
          <w:b/>
          <w:bCs/>
          <w:color w:val="auto"/>
        </w:rPr>
      </w:pPr>
      <w:r w:rsidRPr="00436305">
        <w:rPr>
          <w:b/>
          <w:bCs/>
          <w:color w:val="auto"/>
        </w:rPr>
        <w:t>Le MOE ou Maître d’Œuvre</w:t>
      </w:r>
    </w:p>
    <w:p w14:paraId="533BE03C" w14:textId="21914F72" w:rsidR="00DD17AA" w:rsidRDefault="00DD17AA" w:rsidP="001920E1">
      <w:pPr>
        <w:pStyle w:val="Normal-MS"/>
        <w:rPr>
          <w:color w:val="auto"/>
        </w:rPr>
      </w:pPr>
      <w:r w:rsidRPr="00432F5C">
        <w:rPr>
          <w:color w:val="auto"/>
        </w:rPr>
        <w:t>Il est le chef de projet technique et le responsable de l’équipe des développeurs. Il maîtrise parfaitement les frameworks, les langages et les différents outils avec lesquels l'équipe technique travail</w:t>
      </w:r>
      <w:r w:rsidR="00C9190E" w:rsidRPr="00432F5C">
        <w:rPr>
          <w:color w:val="auto"/>
        </w:rPr>
        <w:t>le</w:t>
      </w:r>
      <w:r w:rsidRPr="00432F5C">
        <w:rPr>
          <w:color w:val="auto"/>
        </w:rPr>
        <w:t>.</w:t>
      </w:r>
    </w:p>
    <w:p w14:paraId="476D7070" w14:textId="77777777" w:rsidR="00436305" w:rsidRPr="00432F5C" w:rsidRDefault="00436305" w:rsidP="001920E1">
      <w:pPr>
        <w:pStyle w:val="Normal-MS"/>
        <w:rPr>
          <w:color w:val="auto"/>
        </w:rPr>
      </w:pPr>
    </w:p>
    <w:p w14:paraId="77C933CA" w14:textId="07E9A065" w:rsidR="00F6012A" w:rsidRPr="00432F5C" w:rsidRDefault="00436305" w:rsidP="001920E1">
      <w:pPr>
        <w:pStyle w:val="Normal-MS"/>
        <w:rPr>
          <w:color w:val="auto"/>
        </w:rPr>
      </w:pPr>
      <w:r>
        <w:rPr>
          <w:color w:val="auto"/>
        </w:rPr>
        <w:t>Pour notre projet, n</w:t>
      </w:r>
      <w:r w:rsidR="00DD17AA" w:rsidRPr="00432F5C">
        <w:rPr>
          <w:color w:val="auto"/>
        </w:rPr>
        <w:t>ous avons dû jouer tous les rôles</w:t>
      </w:r>
      <w:r w:rsidR="00F6012A" w:rsidRPr="00432F5C">
        <w:rPr>
          <w:color w:val="auto"/>
        </w:rPr>
        <w:t> :</w:t>
      </w:r>
    </w:p>
    <w:p w14:paraId="7F017263" w14:textId="7A7F4B3D" w:rsidR="00F6012A" w:rsidRPr="00432F5C" w:rsidRDefault="00F6012A" w:rsidP="00041FF8">
      <w:pPr>
        <w:pStyle w:val="Normal-MS"/>
        <w:numPr>
          <w:ilvl w:val="0"/>
          <w:numId w:val="16"/>
        </w:numPr>
        <w:rPr>
          <w:color w:val="auto"/>
        </w:rPr>
      </w:pPr>
      <w:r w:rsidRPr="00436305">
        <w:rPr>
          <w:b/>
          <w:bCs/>
          <w:color w:val="auto"/>
        </w:rPr>
        <w:t>C</w:t>
      </w:r>
      <w:r w:rsidR="00DD17AA" w:rsidRPr="00436305">
        <w:rPr>
          <w:b/>
          <w:bCs/>
          <w:color w:val="auto"/>
        </w:rPr>
        <w:t>lient/utilisateur final</w:t>
      </w:r>
      <w:r w:rsidRPr="00436305">
        <w:rPr>
          <w:b/>
          <w:bCs/>
          <w:color w:val="auto"/>
        </w:rPr>
        <w:t> :</w:t>
      </w:r>
      <w:r w:rsidRPr="00432F5C">
        <w:rPr>
          <w:color w:val="auto"/>
        </w:rPr>
        <w:t xml:space="preserve"> </w:t>
      </w:r>
      <w:r w:rsidR="00DD17AA" w:rsidRPr="00432F5C">
        <w:rPr>
          <w:color w:val="auto"/>
        </w:rPr>
        <w:t>prendre des décisions sur les fonctionnalités à apporter</w:t>
      </w:r>
      <w:r w:rsidRPr="00432F5C">
        <w:rPr>
          <w:color w:val="auto"/>
        </w:rPr>
        <w:t> ;</w:t>
      </w:r>
    </w:p>
    <w:p w14:paraId="7A3DA8DD" w14:textId="23AD098A" w:rsidR="00F6012A" w:rsidRPr="00432F5C" w:rsidRDefault="00F6012A" w:rsidP="00041FF8">
      <w:pPr>
        <w:pStyle w:val="Normal-MS"/>
        <w:numPr>
          <w:ilvl w:val="0"/>
          <w:numId w:val="16"/>
        </w:numPr>
        <w:rPr>
          <w:color w:val="auto"/>
        </w:rPr>
      </w:pPr>
      <w:r w:rsidRPr="00436305">
        <w:rPr>
          <w:b/>
          <w:bCs/>
          <w:color w:val="auto"/>
        </w:rPr>
        <w:t>MOA :</w:t>
      </w:r>
      <w:r w:rsidRPr="00432F5C">
        <w:rPr>
          <w:color w:val="auto"/>
        </w:rPr>
        <w:t xml:space="preserve"> prendre les</w:t>
      </w:r>
      <w:r w:rsidR="00DD17AA" w:rsidRPr="00432F5C">
        <w:rPr>
          <w:color w:val="auto"/>
        </w:rPr>
        <w:t xml:space="preserve"> décisions de développement</w:t>
      </w:r>
      <w:r w:rsidRPr="00432F5C">
        <w:rPr>
          <w:color w:val="auto"/>
        </w:rPr>
        <w:t> ;</w:t>
      </w:r>
    </w:p>
    <w:p w14:paraId="0D3573ED" w14:textId="7D35F696" w:rsidR="00F6012A" w:rsidRPr="00432F5C" w:rsidRDefault="00DD17AA" w:rsidP="00041FF8">
      <w:pPr>
        <w:pStyle w:val="Normal-MS"/>
        <w:numPr>
          <w:ilvl w:val="0"/>
          <w:numId w:val="16"/>
        </w:numPr>
        <w:rPr>
          <w:color w:val="auto"/>
        </w:rPr>
      </w:pPr>
      <w:r w:rsidRPr="00436305">
        <w:rPr>
          <w:b/>
          <w:bCs/>
          <w:color w:val="auto"/>
        </w:rPr>
        <w:t>MOE</w:t>
      </w:r>
      <w:r w:rsidR="00F6012A" w:rsidRPr="00436305">
        <w:rPr>
          <w:b/>
          <w:bCs/>
          <w:color w:val="auto"/>
        </w:rPr>
        <w:t> :</w:t>
      </w:r>
      <w:r w:rsidR="00F6012A" w:rsidRPr="00432F5C">
        <w:rPr>
          <w:color w:val="auto"/>
        </w:rPr>
        <w:t xml:space="preserve"> effectuer l</w:t>
      </w:r>
      <w:r w:rsidRPr="00432F5C">
        <w:rPr>
          <w:color w:val="auto"/>
        </w:rPr>
        <w:t>a mise en œuvre technique</w:t>
      </w:r>
      <w:r w:rsidR="00F6012A" w:rsidRPr="00432F5C">
        <w:rPr>
          <w:color w:val="auto"/>
        </w:rPr>
        <w:t>.</w:t>
      </w:r>
    </w:p>
    <w:p w14:paraId="6C4BB937" w14:textId="7F9C6182" w:rsidR="00DD17AA" w:rsidRPr="00432F5C" w:rsidRDefault="00DD17AA" w:rsidP="001920E1">
      <w:pPr>
        <w:pStyle w:val="Normal-MS"/>
        <w:rPr>
          <w:color w:val="auto"/>
        </w:rPr>
      </w:pPr>
      <w:r w:rsidRPr="00432F5C">
        <w:rPr>
          <w:color w:val="auto"/>
        </w:rPr>
        <w:t>Nous étions sur une relation horizontale où chacun apportait ses idées, nous en discutions et prenions une solution qui convien</w:t>
      </w:r>
      <w:r w:rsidR="00F6012A" w:rsidRPr="00432F5C">
        <w:rPr>
          <w:color w:val="auto"/>
        </w:rPr>
        <w:t>ne</w:t>
      </w:r>
      <w:r w:rsidRPr="00432F5C">
        <w:rPr>
          <w:color w:val="auto"/>
        </w:rPr>
        <w:t xml:space="preserve"> à tout le monde.</w:t>
      </w:r>
    </w:p>
    <w:p w14:paraId="2D55AB78" w14:textId="7F01B06D" w:rsidR="00F6012A" w:rsidRPr="00432F5C" w:rsidRDefault="00F6012A" w:rsidP="001920E1">
      <w:pPr>
        <w:pStyle w:val="Titre1-MS"/>
        <w:rPr>
          <w:color w:val="auto"/>
        </w:rPr>
      </w:pPr>
      <w:bookmarkStart w:id="8" w:name="_Toc119413540"/>
      <w:r w:rsidRPr="00432F5C">
        <w:rPr>
          <w:color w:val="auto"/>
        </w:rPr>
        <w:lastRenderedPageBreak/>
        <w:t>Les risques du projet</w:t>
      </w:r>
      <w:bookmarkEnd w:id="8"/>
    </w:p>
    <w:p w14:paraId="22D80254" w14:textId="53DE0F88" w:rsidR="00F6012A" w:rsidRPr="00432F5C" w:rsidRDefault="00F6012A" w:rsidP="00F6012A">
      <w:pPr>
        <w:rPr>
          <w:color w:val="auto"/>
        </w:rPr>
      </w:pPr>
    </w:p>
    <w:p w14:paraId="7467166F" w14:textId="4CF1E05C" w:rsidR="00F6012A" w:rsidRPr="00432F5C" w:rsidRDefault="00F6012A" w:rsidP="001920E1">
      <w:pPr>
        <w:pStyle w:val="Normal-MS"/>
        <w:rPr>
          <w:color w:val="auto"/>
        </w:rPr>
      </w:pPr>
      <w:r w:rsidRPr="00432F5C">
        <w:rPr>
          <w:color w:val="auto"/>
        </w:rPr>
        <w:t>Il existe toujours des risques lors de la planification d’un projet : un collaborateur qui tombe malade, une fonctionnalité dont on avait sous-estimé la complexité, etc…</w:t>
      </w:r>
    </w:p>
    <w:p w14:paraId="31D4A3D3" w14:textId="2BB0F9C2" w:rsidR="00F6012A" w:rsidRPr="00432F5C" w:rsidRDefault="00F6012A" w:rsidP="001920E1">
      <w:pPr>
        <w:pStyle w:val="Normal-MS"/>
        <w:rPr>
          <w:color w:val="auto"/>
        </w:rPr>
      </w:pPr>
      <w:r w:rsidRPr="00432F5C">
        <w:rPr>
          <w:color w:val="auto"/>
        </w:rPr>
        <w:t xml:space="preserve">Pour y faire face </w:t>
      </w:r>
      <w:r w:rsidR="00682BED" w:rsidRPr="00432F5C">
        <w:rPr>
          <w:color w:val="auto"/>
        </w:rPr>
        <w:t>le</w:t>
      </w:r>
      <w:r w:rsidRPr="00432F5C">
        <w:rPr>
          <w:color w:val="auto"/>
        </w:rPr>
        <w:t xml:space="preserve"> mieux possible, il convient d’anticiper les éventuels problèmes en établissant la liste des risques que l’on pourrait rencontrer.</w:t>
      </w:r>
    </w:p>
    <w:p w14:paraId="459DA719" w14:textId="77777777" w:rsidR="00F6012A" w:rsidRPr="00432F5C" w:rsidRDefault="00F6012A" w:rsidP="00F6012A">
      <w:pPr>
        <w:rPr>
          <w:color w:val="auto"/>
        </w:rPr>
      </w:pPr>
    </w:p>
    <w:p w14:paraId="4C2054EE" w14:textId="27E595B7" w:rsidR="00F6012A" w:rsidRPr="00432F5C" w:rsidRDefault="00F6012A" w:rsidP="001920E1">
      <w:pPr>
        <w:pStyle w:val="Normal-MS"/>
        <w:rPr>
          <w:color w:val="auto"/>
        </w:rPr>
      </w:pPr>
      <w:r w:rsidRPr="00432F5C">
        <w:rPr>
          <w:color w:val="auto"/>
        </w:rPr>
        <w:t>Voici une liste non</w:t>
      </w:r>
      <w:r w:rsidR="00055239" w:rsidRPr="00432F5C">
        <w:rPr>
          <w:color w:val="auto"/>
        </w:rPr>
        <w:t xml:space="preserve"> </w:t>
      </w:r>
      <w:r w:rsidRPr="00432F5C">
        <w:rPr>
          <w:color w:val="auto"/>
        </w:rPr>
        <w:t>exhaustive des risques type :</w:t>
      </w:r>
    </w:p>
    <w:p w14:paraId="0F67090D" w14:textId="7DFFD43C" w:rsidR="00F6012A" w:rsidRPr="00432F5C" w:rsidRDefault="00F6012A" w:rsidP="006960FA">
      <w:pPr>
        <w:pStyle w:val="Normal-MS"/>
        <w:numPr>
          <w:ilvl w:val="0"/>
          <w:numId w:val="30"/>
        </w:numPr>
        <w:rPr>
          <w:color w:val="auto"/>
        </w:rPr>
      </w:pPr>
      <w:r w:rsidRPr="00432F5C">
        <w:rPr>
          <w:b/>
          <w:color w:val="auto"/>
        </w:rPr>
        <w:t>Risques techniques</w:t>
      </w:r>
      <w:r w:rsidRPr="00432F5C">
        <w:rPr>
          <w:color w:val="auto"/>
        </w:rPr>
        <w:t xml:space="preserve"> : le projet implique un nouveau langage ou une nouvelle technologie non maîtrisée par l'équipe technique ;</w:t>
      </w:r>
    </w:p>
    <w:p w14:paraId="300DE439" w14:textId="0A5CCEBD" w:rsidR="00F6012A" w:rsidRPr="00432F5C" w:rsidRDefault="00F6012A" w:rsidP="006960FA">
      <w:pPr>
        <w:pStyle w:val="Normal-MS"/>
        <w:numPr>
          <w:ilvl w:val="0"/>
          <w:numId w:val="30"/>
        </w:numPr>
        <w:rPr>
          <w:color w:val="auto"/>
        </w:rPr>
      </w:pPr>
      <w:r w:rsidRPr="00432F5C">
        <w:rPr>
          <w:b/>
          <w:color w:val="auto"/>
        </w:rPr>
        <w:t>Risques humains</w:t>
      </w:r>
      <w:r w:rsidRPr="00432F5C">
        <w:rPr>
          <w:color w:val="auto"/>
        </w:rPr>
        <w:t xml:space="preserve"> : un membre important/prioritaire du projet tombe malade ou à un accident ;</w:t>
      </w:r>
    </w:p>
    <w:p w14:paraId="000E0D3E" w14:textId="0FED2779" w:rsidR="00F6012A" w:rsidRPr="00432F5C" w:rsidRDefault="00F6012A" w:rsidP="006960FA">
      <w:pPr>
        <w:pStyle w:val="Normal-MS"/>
        <w:numPr>
          <w:ilvl w:val="0"/>
          <w:numId w:val="30"/>
        </w:numPr>
        <w:rPr>
          <w:color w:val="auto"/>
        </w:rPr>
      </w:pPr>
      <w:r w:rsidRPr="00432F5C">
        <w:rPr>
          <w:b/>
          <w:color w:val="auto"/>
        </w:rPr>
        <w:t>Risques juridiques</w:t>
      </w:r>
      <w:r w:rsidRPr="00432F5C">
        <w:rPr>
          <w:color w:val="auto"/>
        </w:rPr>
        <w:t xml:space="preserve"> : </w:t>
      </w:r>
      <w:r w:rsidR="00F90114" w:rsidRPr="00432F5C">
        <w:rPr>
          <w:color w:val="auto"/>
        </w:rPr>
        <w:t>p</w:t>
      </w:r>
      <w:r w:rsidRPr="00432F5C">
        <w:rPr>
          <w:color w:val="auto"/>
        </w:rPr>
        <w:t>ropriété intellectuelle ou fournisseurs qui font faillite ;</w:t>
      </w:r>
    </w:p>
    <w:p w14:paraId="361EAF35" w14:textId="56A6DED5" w:rsidR="00F6012A" w:rsidRPr="00432F5C" w:rsidRDefault="00F6012A" w:rsidP="006960FA">
      <w:pPr>
        <w:pStyle w:val="Normal-MS"/>
        <w:numPr>
          <w:ilvl w:val="0"/>
          <w:numId w:val="30"/>
        </w:numPr>
        <w:rPr>
          <w:color w:val="auto"/>
        </w:rPr>
      </w:pPr>
      <w:r w:rsidRPr="00432F5C">
        <w:rPr>
          <w:b/>
          <w:color w:val="auto"/>
        </w:rPr>
        <w:t>Risques sur les délais</w:t>
      </w:r>
      <w:r w:rsidRPr="00432F5C">
        <w:rPr>
          <w:color w:val="auto"/>
        </w:rPr>
        <w:t xml:space="preserve"> : risque de dérapage sur le planning lié à une mauvaise estimation initiale de la durée nécessaire à l’exécution des tâches ;</w:t>
      </w:r>
    </w:p>
    <w:p w14:paraId="3D7244E2" w14:textId="37FEA16B" w:rsidR="00F6012A" w:rsidRPr="00432F5C" w:rsidRDefault="00F6012A" w:rsidP="00064432">
      <w:pPr>
        <w:pStyle w:val="Normal-MS"/>
        <w:numPr>
          <w:ilvl w:val="0"/>
          <w:numId w:val="17"/>
        </w:numPr>
        <w:rPr>
          <w:color w:val="auto"/>
        </w:rPr>
      </w:pPr>
      <w:r w:rsidRPr="00432F5C">
        <w:rPr>
          <w:b/>
          <w:color w:val="auto"/>
        </w:rPr>
        <w:t>Risques intrinsèques à la gestion de projet</w:t>
      </w:r>
      <w:r w:rsidRPr="00432F5C">
        <w:rPr>
          <w:color w:val="auto"/>
        </w:rPr>
        <w:t xml:space="preserve"> : mauvaise affectation des responsabilités sur les tâches, p</w:t>
      </w:r>
      <w:r w:rsidR="008A6435" w:rsidRPr="00432F5C">
        <w:rPr>
          <w:color w:val="auto"/>
        </w:rPr>
        <w:t>l</w:t>
      </w:r>
      <w:r w:rsidRPr="00432F5C">
        <w:rPr>
          <w:color w:val="auto"/>
        </w:rPr>
        <w:t>usieurs personnes affectées aux mêmes tâches sans répartition claire des rôles, mauvaise implication des parties prenantes et en particulier du ou des commanditaires du projet.</w:t>
      </w:r>
    </w:p>
    <w:p w14:paraId="4E8EB6B9" w14:textId="77777777" w:rsidR="00064432" w:rsidRPr="00432F5C" w:rsidRDefault="00064432" w:rsidP="00064432">
      <w:pPr>
        <w:pStyle w:val="Normal-MS"/>
        <w:rPr>
          <w:color w:val="auto"/>
        </w:rPr>
      </w:pPr>
    </w:p>
    <w:p w14:paraId="57A3B600" w14:textId="64B0C4B4" w:rsidR="008A6435" w:rsidRPr="00432F5C" w:rsidRDefault="00F6012A" w:rsidP="00064432">
      <w:pPr>
        <w:pStyle w:val="Normal-MS"/>
        <w:rPr>
          <w:color w:val="auto"/>
        </w:rPr>
      </w:pPr>
      <w:r w:rsidRPr="00432F5C">
        <w:rPr>
          <w:color w:val="auto"/>
        </w:rPr>
        <w:t xml:space="preserve">Nous pouvons anticiper ces risques et </w:t>
      </w:r>
      <w:r w:rsidR="009B0A3F" w:rsidRPr="00432F5C">
        <w:rPr>
          <w:color w:val="auto"/>
        </w:rPr>
        <w:t xml:space="preserve">proposer </w:t>
      </w:r>
      <w:r w:rsidRPr="00432F5C">
        <w:rPr>
          <w:color w:val="auto"/>
        </w:rPr>
        <w:t>certaines solutions ou actions préventive</w:t>
      </w:r>
      <w:r w:rsidR="008A6435" w:rsidRPr="00432F5C">
        <w:rPr>
          <w:color w:val="auto"/>
        </w:rPr>
        <w:t>s</w:t>
      </w:r>
      <w:r w:rsidRPr="00432F5C">
        <w:rPr>
          <w:color w:val="auto"/>
        </w:rPr>
        <w:t xml:space="preserve"> :</w:t>
      </w:r>
    </w:p>
    <w:p w14:paraId="62A4202A" w14:textId="593D0735" w:rsidR="008A6435" w:rsidRPr="00432F5C" w:rsidRDefault="00F6012A" w:rsidP="006960FA">
      <w:pPr>
        <w:pStyle w:val="Normal-MS"/>
        <w:numPr>
          <w:ilvl w:val="0"/>
          <w:numId w:val="31"/>
        </w:numPr>
        <w:rPr>
          <w:color w:val="auto"/>
        </w:rPr>
      </w:pPr>
      <w:r w:rsidRPr="00432F5C">
        <w:rPr>
          <w:b/>
          <w:color w:val="auto"/>
        </w:rPr>
        <w:t>Risques techniques</w:t>
      </w:r>
      <w:r w:rsidRPr="00432F5C">
        <w:rPr>
          <w:color w:val="auto"/>
        </w:rPr>
        <w:t xml:space="preserve"> : évaluez les éventuels besoins de formation de </w:t>
      </w:r>
      <w:r w:rsidR="008A6435" w:rsidRPr="00432F5C">
        <w:rPr>
          <w:color w:val="auto"/>
        </w:rPr>
        <w:t>l’</w:t>
      </w:r>
      <w:r w:rsidRPr="00432F5C">
        <w:rPr>
          <w:color w:val="auto"/>
        </w:rPr>
        <w:t xml:space="preserve">équipe technique et leur accorder le temps de se former lors de la planification du projet, ou </w:t>
      </w:r>
      <w:r w:rsidR="008A6435" w:rsidRPr="00432F5C">
        <w:rPr>
          <w:color w:val="auto"/>
        </w:rPr>
        <w:t xml:space="preserve">bien </w:t>
      </w:r>
      <w:r w:rsidRPr="00432F5C">
        <w:rPr>
          <w:color w:val="auto"/>
        </w:rPr>
        <w:t xml:space="preserve">faire </w:t>
      </w:r>
      <w:r w:rsidR="008A6435" w:rsidRPr="00432F5C">
        <w:rPr>
          <w:color w:val="auto"/>
        </w:rPr>
        <w:t>appel</w:t>
      </w:r>
      <w:r w:rsidRPr="00432F5C">
        <w:rPr>
          <w:color w:val="auto"/>
        </w:rPr>
        <w:t xml:space="preserve"> à des ressources extérieures déjà qualifiées</w:t>
      </w:r>
      <w:r w:rsidR="008A6435" w:rsidRPr="00432F5C">
        <w:rPr>
          <w:color w:val="auto"/>
        </w:rPr>
        <w:t> ;</w:t>
      </w:r>
    </w:p>
    <w:p w14:paraId="56E536A3" w14:textId="29A2192D" w:rsidR="00F6012A" w:rsidRPr="00432F5C" w:rsidRDefault="00F6012A" w:rsidP="006960FA">
      <w:pPr>
        <w:pStyle w:val="Normal-MS"/>
        <w:numPr>
          <w:ilvl w:val="0"/>
          <w:numId w:val="31"/>
        </w:numPr>
        <w:rPr>
          <w:color w:val="auto"/>
        </w:rPr>
      </w:pPr>
      <w:r w:rsidRPr="00432F5C">
        <w:rPr>
          <w:b/>
          <w:color w:val="auto"/>
        </w:rPr>
        <w:t>Risques humains</w:t>
      </w:r>
      <w:r w:rsidRPr="00432F5C">
        <w:rPr>
          <w:color w:val="auto"/>
        </w:rPr>
        <w:t xml:space="preserve"> : éviter </w:t>
      </w:r>
      <w:r w:rsidR="008A6435" w:rsidRPr="00432F5C">
        <w:rPr>
          <w:color w:val="auto"/>
        </w:rPr>
        <w:t>dans la mesure du possible</w:t>
      </w:r>
      <w:r w:rsidRPr="00432F5C">
        <w:rPr>
          <w:color w:val="auto"/>
        </w:rPr>
        <w:t xml:space="preserve"> des personnes avec un savoir unique et irremplaçable dans l'équipe technique et avoir certaines personnes en stand-by qui pourront remplacer rapidement les personnes malade</w:t>
      </w:r>
      <w:r w:rsidR="008A6435" w:rsidRPr="00432F5C">
        <w:rPr>
          <w:color w:val="auto"/>
        </w:rPr>
        <w:t>s</w:t>
      </w:r>
      <w:r w:rsidRPr="00432F5C">
        <w:rPr>
          <w:color w:val="auto"/>
        </w:rPr>
        <w:t xml:space="preserve"> ou accidenté</w:t>
      </w:r>
      <w:r w:rsidR="000820F6" w:rsidRPr="00432F5C">
        <w:rPr>
          <w:color w:val="auto"/>
        </w:rPr>
        <w:t>e</w:t>
      </w:r>
      <w:r w:rsidR="008A6435" w:rsidRPr="00432F5C">
        <w:rPr>
          <w:color w:val="auto"/>
        </w:rPr>
        <w:t>s ;</w:t>
      </w:r>
    </w:p>
    <w:p w14:paraId="4790C77F" w14:textId="77777777" w:rsidR="008A6435" w:rsidRPr="00432F5C" w:rsidRDefault="008A6435" w:rsidP="001920E1">
      <w:pPr>
        <w:pStyle w:val="Normal-MS"/>
        <w:rPr>
          <w:color w:val="auto"/>
        </w:rPr>
      </w:pPr>
    </w:p>
    <w:p w14:paraId="2A8DDA10" w14:textId="633D17DE" w:rsidR="008A6435" w:rsidRPr="006960FA" w:rsidRDefault="00F6012A" w:rsidP="001920E1">
      <w:pPr>
        <w:pStyle w:val="Normal-MS"/>
        <w:numPr>
          <w:ilvl w:val="0"/>
          <w:numId w:val="32"/>
        </w:numPr>
        <w:rPr>
          <w:color w:val="auto"/>
        </w:rPr>
      </w:pPr>
      <w:r w:rsidRPr="00432F5C">
        <w:rPr>
          <w:b/>
          <w:color w:val="auto"/>
        </w:rPr>
        <w:lastRenderedPageBreak/>
        <w:t>Risques juridiques</w:t>
      </w:r>
      <w:r w:rsidRPr="00432F5C">
        <w:rPr>
          <w:color w:val="auto"/>
        </w:rPr>
        <w:t xml:space="preserve"> : travailler </w:t>
      </w:r>
      <w:r w:rsidR="008A6435" w:rsidRPr="00432F5C">
        <w:rPr>
          <w:color w:val="auto"/>
        </w:rPr>
        <w:t>idéalement</w:t>
      </w:r>
      <w:r w:rsidRPr="00432F5C">
        <w:rPr>
          <w:color w:val="auto"/>
        </w:rPr>
        <w:t xml:space="preserve"> avec un service juridique pour tous les aspects d</w:t>
      </w:r>
      <w:r w:rsidR="008A6435" w:rsidRPr="00432F5C">
        <w:rPr>
          <w:color w:val="auto"/>
        </w:rPr>
        <w:t>u</w:t>
      </w:r>
      <w:r w:rsidRPr="00432F5C">
        <w:rPr>
          <w:color w:val="auto"/>
        </w:rPr>
        <w:t xml:space="preserve"> droit à la propriété intellectuelle ou pour les contra</w:t>
      </w:r>
      <w:r w:rsidR="008A6435" w:rsidRPr="00432F5C">
        <w:rPr>
          <w:color w:val="auto"/>
        </w:rPr>
        <w:t>ts liés</w:t>
      </w:r>
      <w:r w:rsidRPr="00432F5C">
        <w:rPr>
          <w:color w:val="auto"/>
        </w:rPr>
        <w:t xml:space="preserve"> </w:t>
      </w:r>
      <w:r w:rsidR="008A6435" w:rsidRPr="00432F5C">
        <w:rPr>
          <w:color w:val="auto"/>
        </w:rPr>
        <w:t>aux</w:t>
      </w:r>
      <w:r w:rsidRPr="00432F5C">
        <w:rPr>
          <w:color w:val="auto"/>
        </w:rPr>
        <w:t xml:space="preserve"> fournisseurs</w:t>
      </w:r>
      <w:r w:rsidR="008A6435" w:rsidRPr="00432F5C">
        <w:rPr>
          <w:color w:val="auto"/>
        </w:rPr>
        <w:t> ;</w:t>
      </w:r>
    </w:p>
    <w:p w14:paraId="0906A508" w14:textId="60948A90" w:rsidR="00F6012A" w:rsidRDefault="00F6012A" w:rsidP="006960FA">
      <w:pPr>
        <w:pStyle w:val="Normal-MS"/>
        <w:numPr>
          <w:ilvl w:val="0"/>
          <w:numId w:val="32"/>
        </w:numPr>
        <w:rPr>
          <w:color w:val="auto"/>
        </w:rPr>
      </w:pPr>
      <w:r w:rsidRPr="00432F5C">
        <w:rPr>
          <w:b/>
          <w:color w:val="auto"/>
        </w:rPr>
        <w:t>Risques intrinsèques à la gestion de projet</w:t>
      </w:r>
      <w:r w:rsidRPr="00432F5C">
        <w:rPr>
          <w:color w:val="auto"/>
        </w:rPr>
        <w:t xml:space="preserve"> : mettre une ou des personnes compétentes en gestion de projet</w:t>
      </w:r>
      <w:r w:rsidR="00484D6E" w:rsidRPr="00432F5C">
        <w:rPr>
          <w:color w:val="auto"/>
        </w:rPr>
        <w:t>s</w:t>
      </w:r>
      <w:r w:rsidRPr="00432F5C">
        <w:rPr>
          <w:color w:val="auto"/>
        </w:rPr>
        <w:t xml:space="preserve"> pour estimer les charges, les plannings et ainsi pouvoir gérer au mieux le temps du projet.</w:t>
      </w:r>
    </w:p>
    <w:p w14:paraId="2EA4F82E" w14:textId="77777777" w:rsidR="00AC7492" w:rsidRPr="00432F5C" w:rsidRDefault="00AC7492" w:rsidP="00AC7492">
      <w:pPr>
        <w:pStyle w:val="Normal-MS"/>
        <w:ind w:left="360"/>
        <w:rPr>
          <w:color w:val="auto"/>
        </w:rPr>
      </w:pPr>
    </w:p>
    <w:p w14:paraId="41BC6096" w14:textId="72D22F4F" w:rsidR="008A6435" w:rsidRPr="00432F5C" w:rsidRDefault="008A6435" w:rsidP="008A6435">
      <w:pPr>
        <w:jc w:val="center"/>
        <w:rPr>
          <w:color w:val="auto"/>
        </w:rPr>
      </w:pPr>
      <w:r w:rsidRPr="00432F5C">
        <w:rPr>
          <w:noProof/>
          <w:color w:val="auto"/>
        </w:rPr>
        <w:drawing>
          <wp:inline distT="114300" distB="114300" distL="114300" distR="114300" wp14:anchorId="046DDB38" wp14:editId="51EC7512">
            <wp:extent cx="4845133" cy="2573072"/>
            <wp:effectExtent l="0" t="0" r="0" b="0"/>
            <wp:docPr id="22" name="image14.png" descr="Une image contenant table&#10;&#10;Description générée automatiquement"/>
            <wp:cNvGraphicFramePr/>
            <a:graphic xmlns:a="http://schemas.openxmlformats.org/drawingml/2006/main">
              <a:graphicData uri="http://schemas.openxmlformats.org/drawingml/2006/picture">
                <pic:pic xmlns:pic="http://schemas.openxmlformats.org/drawingml/2006/picture">
                  <pic:nvPicPr>
                    <pic:cNvPr id="22" name="image14.png" descr="Une image contenant table&#10;&#10;Description générée automatiquement"/>
                    <pic:cNvPicPr preferRelativeResize="0"/>
                  </pic:nvPicPr>
                  <pic:blipFill>
                    <a:blip r:embed="rId23"/>
                    <a:srcRect b="1630"/>
                    <a:stretch>
                      <a:fillRect/>
                    </a:stretch>
                  </pic:blipFill>
                  <pic:spPr>
                    <a:xfrm>
                      <a:off x="0" y="0"/>
                      <a:ext cx="4874445" cy="2588638"/>
                    </a:xfrm>
                    <a:prstGeom prst="rect">
                      <a:avLst/>
                    </a:prstGeom>
                    <a:ln/>
                  </pic:spPr>
                </pic:pic>
              </a:graphicData>
            </a:graphic>
          </wp:inline>
        </w:drawing>
      </w:r>
    </w:p>
    <w:p w14:paraId="3133F0CA" w14:textId="11458AAF" w:rsidR="008A6435" w:rsidRPr="00D93E2E" w:rsidRDefault="008A6435" w:rsidP="00D93E2E">
      <w:pPr>
        <w:pStyle w:val="Normal-MS"/>
        <w:rPr>
          <w:color w:val="auto"/>
        </w:rPr>
      </w:pPr>
      <w:r w:rsidRPr="00D93E2E">
        <w:rPr>
          <w:color w:val="auto"/>
        </w:rPr>
        <w:t>Pour notre projet</w:t>
      </w:r>
      <w:r w:rsidR="00D93E2E" w:rsidRPr="00D93E2E">
        <w:rPr>
          <w:color w:val="auto"/>
        </w:rPr>
        <w:t> :</w:t>
      </w:r>
    </w:p>
    <w:p w14:paraId="5DD46D65" w14:textId="45561CCC" w:rsidR="008A6435" w:rsidRPr="00432F5C" w:rsidRDefault="008A6435" w:rsidP="00364C54">
      <w:pPr>
        <w:pStyle w:val="Normal-MS"/>
        <w:numPr>
          <w:ilvl w:val="0"/>
          <w:numId w:val="26"/>
        </w:numPr>
        <w:rPr>
          <w:color w:val="auto"/>
        </w:rPr>
      </w:pPr>
      <w:r w:rsidRPr="00432F5C">
        <w:rPr>
          <w:b/>
          <w:bCs/>
          <w:color w:val="auto"/>
        </w:rPr>
        <w:t>Risque technique :</w:t>
      </w:r>
      <w:r w:rsidRPr="00432F5C">
        <w:rPr>
          <w:color w:val="auto"/>
        </w:rPr>
        <w:t xml:space="preserve"> il est limité car nous avons choisi </w:t>
      </w:r>
      <w:r w:rsidR="00485A35" w:rsidRPr="00432F5C">
        <w:rPr>
          <w:color w:val="auto"/>
        </w:rPr>
        <w:t>des technologies déjà maîtrisées</w:t>
      </w:r>
      <w:r w:rsidRPr="00432F5C">
        <w:rPr>
          <w:color w:val="auto"/>
        </w:rPr>
        <w:t xml:space="preserve"> dans l’ensemble et sur lesquelles le formateur peut nous débloquer au cas où l’on n’arriverait vraiment plus à avancer ;</w:t>
      </w:r>
    </w:p>
    <w:p w14:paraId="52D92B66" w14:textId="2AE6F9A2" w:rsidR="008A6435" w:rsidRPr="00432F5C" w:rsidRDefault="008A6435" w:rsidP="00364C54">
      <w:pPr>
        <w:pStyle w:val="Normal-MS"/>
        <w:numPr>
          <w:ilvl w:val="0"/>
          <w:numId w:val="26"/>
        </w:numPr>
        <w:rPr>
          <w:color w:val="auto"/>
        </w:rPr>
      </w:pPr>
      <w:r w:rsidRPr="00432F5C">
        <w:rPr>
          <w:b/>
          <w:bCs/>
          <w:color w:val="auto"/>
        </w:rPr>
        <w:t>Risques humains :</w:t>
      </w:r>
      <w:r w:rsidRPr="00432F5C">
        <w:rPr>
          <w:color w:val="auto"/>
        </w:rPr>
        <w:t xml:space="preserve"> comme nous sommes sur un projet d’examen, nous ne pouvons pas demander à être remplacé en cas de maladie ou d’accident. Nous pouvons seulement faire attention à notre santé, c’est un risque majeur ;</w:t>
      </w:r>
    </w:p>
    <w:p w14:paraId="2B2EFAAF" w14:textId="0B17AE77" w:rsidR="008A6435" w:rsidRPr="00432F5C" w:rsidRDefault="008A6435" w:rsidP="00364C54">
      <w:pPr>
        <w:pStyle w:val="Normal-MS"/>
        <w:numPr>
          <w:ilvl w:val="0"/>
          <w:numId w:val="26"/>
        </w:numPr>
        <w:rPr>
          <w:color w:val="auto"/>
        </w:rPr>
      </w:pPr>
      <w:r w:rsidRPr="00432F5C">
        <w:rPr>
          <w:b/>
          <w:color w:val="auto"/>
        </w:rPr>
        <w:t>Risque juridique</w:t>
      </w:r>
      <w:r w:rsidRPr="00432F5C">
        <w:rPr>
          <w:color w:val="auto"/>
        </w:rPr>
        <w:t xml:space="preserve"> : probablement un des risques les moins bien maîtrisé</w:t>
      </w:r>
      <w:r w:rsidR="00C436D5">
        <w:rPr>
          <w:color w:val="auto"/>
        </w:rPr>
        <w:t>s</w:t>
      </w:r>
      <w:r w:rsidRPr="00432F5C">
        <w:rPr>
          <w:color w:val="auto"/>
        </w:rPr>
        <w:t xml:space="preserve"> de notre projet car nous n’avons fait appel à aucun service juridique et ne comptant pas le faire</w:t>
      </w:r>
      <w:r w:rsidR="009136D8" w:rsidRPr="00432F5C">
        <w:rPr>
          <w:color w:val="auto"/>
        </w:rPr>
        <w:t>,</w:t>
      </w:r>
      <w:r w:rsidRPr="00432F5C">
        <w:rPr>
          <w:color w:val="auto"/>
        </w:rPr>
        <w:t xml:space="preserve"> car notre site n’a pas vocation à être commercialisé ;</w:t>
      </w:r>
    </w:p>
    <w:p w14:paraId="0A076803" w14:textId="77777777" w:rsidR="008A6435" w:rsidRPr="00432F5C" w:rsidRDefault="008A6435" w:rsidP="00364C54">
      <w:pPr>
        <w:pStyle w:val="Normal-MS"/>
        <w:numPr>
          <w:ilvl w:val="0"/>
          <w:numId w:val="27"/>
        </w:numPr>
        <w:rPr>
          <w:color w:val="auto"/>
        </w:rPr>
      </w:pPr>
      <w:r w:rsidRPr="00432F5C">
        <w:rPr>
          <w:b/>
          <w:color w:val="auto"/>
        </w:rPr>
        <w:t>Risques intrinsèques à la gestion de projet</w:t>
      </w:r>
      <w:r w:rsidRPr="00432F5C">
        <w:rPr>
          <w:color w:val="auto"/>
        </w:rPr>
        <w:t xml:space="preserve"> : également une partie délicate de notre projet. Étant tous les deux sur notre premier projet en commun et sur lequel nous devons faire la partie gestion de projet, nous manquons d’expérience sur le sujet. C’est pourquoi nous avons été particulièrement généreux lors de notre estimation des temps de développement.</w:t>
      </w:r>
    </w:p>
    <w:p w14:paraId="3766A760" w14:textId="77777777" w:rsidR="00DD17AA" w:rsidRPr="00432F5C" w:rsidRDefault="00DD17AA" w:rsidP="00DD17AA">
      <w:pPr>
        <w:rPr>
          <w:color w:val="auto"/>
        </w:rPr>
      </w:pPr>
    </w:p>
    <w:p w14:paraId="5EE928CA" w14:textId="6C105B52" w:rsidR="008A6435" w:rsidRPr="00432F5C" w:rsidRDefault="008A6435" w:rsidP="001920E1">
      <w:pPr>
        <w:pStyle w:val="Titre1-MS"/>
        <w:rPr>
          <w:color w:val="auto"/>
        </w:rPr>
      </w:pPr>
      <w:bookmarkStart w:id="9" w:name="_Toc119413541"/>
      <w:r w:rsidRPr="00432F5C">
        <w:rPr>
          <w:color w:val="auto"/>
        </w:rPr>
        <w:lastRenderedPageBreak/>
        <w:t>Evaluation des coûts</w:t>
      </w:r>
      <w:bookmarkEnd w:id="9"/>
    </w:p>
    <w:p w14:paraId="0A010141" w14:textId="77777777" w:rsidR="0059768B" w:rsidRDefault="0059768B" w:rsidP="001920E1">
      <w:pPr>
        <w:pStyle w:val="Normal-MS"/>
        <w:rPr>
          <w:color w:val="auto"/>
        </w:rPr>
      </w:pPr>
    </w:p>
    <w:p w14:paraId="4A439D60" w14:textId="605A79D6" w:rsidR="008A6435" w:rsidRPr="00432F5C" w:rsidRDefault="008A6435" w:rsidP="001920E1">
      <w:pPr>
        <w:pStyle w:val="Normal-MS"/>
        <w:rPr>
          <w:color w:val="auto"/>
        </w:rPr>
      </w:pPr>
      <w:r w:rsidRPr="00432F5C">
        <w:rPr>
          <w:color w:val="auto"/>
        </w:rPr>
        <w:t xml:space="preserve">Comme n’importe quel projet, une application web </w:t>
      </w:r>
      <w:r w:rsidR="00151180" w:rsidRPr="00432F5C">
        <w:rPr>
          <w:color w:val="auto"/>
        </w:rPr>
        <w:t>a</w:t>
      </w:r>
      <w:r w:rsidRPr="00432F5C">
        <w:rPr>
          <w:color w:val="auto"/>
        </w:rPr>
        <w:t xml:space="preserve"> un coût. Il est le plus souvent lié au temps de développement.</w:t>
      </w:r>
    </w:p>
    <w:p w14:paraId="54E2F527" w14:textId="2F1E4532" w:rsidR="001113FE" w:rsidRPr="00432F5C" w:rsidRDefault="008A6435" w:rsidP="001920E1">
      <w:pPr>
        <w:pStyle w:val="Normal-MS"/>
        <w:rPr>
          <w:color w:val="auto"/>
        </w:rPr>
      </w:pPr>
      <w:r w:rsidRPr="00432F5C">
        <w:rPr>
          <w:color w:val="auto"/>
        </w:rPr>
        <w:t>Pour évaluer correctement le coût d’un projet, il faut surtout ne rien oublier et être objectif sur le temps à passer sur chaque tâche. Il est évident que l’expérience est également un facteur déterminant dans une bonne évaluation des coûts.</w:t>
      </w:r>
    </w:p>
    <w:p w14:paraId="338A6057" w14:textId="1533BF76" w:rsidR="008A6435" w:rsidRPr="00432F5C" w:rsidRDefault="008A6435" w:rsidP="001920E1">
      <w:pPr>
        <w:pStyle w:val="Normal-MS"/>
        <w:rPr>
          <w:color w:val="auto"/>
        </w:rPr>
      </w:pPr>
      <w:r w:rsidRPr="001113FE">
        <w:rPr>
          <w:color w:val="auto"/>
        </w:rPr>
        <w:t>Pour notre projet</w:t>
      </w:r>
      <w:r w:rsidR="001113FE">
        <w:rPr>
          <w:color w:val="auto"/>
        </w:rPr>
        <w:t>, n</w:t>
      </w:r>
      <w:r w:rsidRPr="00432F5C">
        <w:rPr>
          <w:color w:val="auto"/>
        </w:rPr>
        <w:t>ous nous sommes basées sur le diagramme de Gantt pour estimer le temps de développement du projet.</w:t>
      </w:r>
    </w:p>
    <w:p w14:paraId="0BFEDB1D" w14:textId="319149FC" w:rsidR="008A6435" w:rsidRPr="00432F5C" w:rsidRDefault="008A6435" w:rsidP="001920E1">
      <w:pPr>
        <w:pStyle w:val="Normal-MS"/>
        <w:rPr>
          <w:color w:val="auto"/>
        </w:rPr>
      </w:pPr>
      <w:r w:rsidRPr="00432F5C">
        <w:rPr>
          <w:color w:val="auto"/>
        </w:rPr>
        <w:t xml:space="preserve">Nous avons commencé le </w:t>
      </w:r>
      <w:r w:rsidRPr="00432F5C">
        <w:rPr>
          <w:b/>
          <w:bCs/>
          <w:color w:val="auto"/>
        </w:rPr>
        <w:t>14/06/2022</w:t>
      </w:r>
      <w:r w:rsidRPr="00432F5C">
        <w:rPr>
          <w:color w:val="auto"/>
        </w:rPr>
        <w:t xml:space="preserve"> et avons prévu la fin le </w:t>
      </w:r>
      <w:r w:rsidRPr="00432F5C">
        <w:rPr>
          <w:b/>
          <w:bCs/>
          <w:color w:val="auto"/>
        </w:rPr>
        <w:t>12/09/2022</w:t>
      </w:r>
      <w:r w:rsidRPr="00432F5C">
        <w:rPr>
          <w:color w:val="auto"/>
        </w:rPr>
        <w:t xml:space="preserve">, </w:t>
      </w:r>
      <w:r w:rsidR="00714F13">
        <w:rPr>
          <w:color w:val="auto"/>
        </w:rPr>
        <w:t xml:space="preserve">soit </w:t>
      </w:r>
      <w:r w:rsidR="000F5B4F">
        <w:rPr>
          <w:color w:val="auto"/>
        </w:rPr>
        <w:t>un total de</w:t>
      </w:r>
      <w:r w:rsidR="000F5B4F" w:rsidRPr="00432F5C">
        <w:rPr>
          <w:color w:val="auto"/>
        </w:rPr>
        <w:t xml:space="preserve"> 82 jour</w:t>
      </w:r>
      <w:r w:rsidR="00AF3282">
        <w:rPr>
          <w:color w:val="auto"/>
        </w:rPr>
        <w:t>s</w:t>
      </w:r>
      <w:r w:rsidR="000F5B4F" w:rsidRPr="00432F5C">
        <w:rPr>
          <w:color w:val="auto"/>
        </w:rPr>
        <w:t xml:space="preserve"> ouvré</w:t>
      </w:r>
      <w:r w:rsidR="00AF3282">
        <w:rPr>
          <w:color w:val="auto"/>
        </w:rPr>
        <w:t>s</w:t>
      </w:r>
      <w:r w:rsidRPr="00432F5C">
        <w:rPr>
          <w:color w:val="auto"/>
        </w:rPr>
        <w:t>.</w:t>
      </w:r>
    </w:p>
    <w:p w14:paraId="4B28AEDE" w14:textId="2E1FDAEF" w:rsidR="008A6435" w:rsidRPr="00432F5C" w:rsidRDefault="008A6435" w:rsidP="001920E1">
      <w:pPr>
        <w:pStyle w:val="Normal-MS"/>
        <w:rPr>
          <w:color w:val="auto"/>
        </w:rPr>
      </w:pPr>
      <w:r w:rsidRPr="00432F5C">
        <w:rPr>
          <w:color w:val="auto"/>
        </w:rPr>
        <w:t>Nous avons eu deux semaines de vacances durant cette période</w:t>
      </w:r>
      <w:r w:rsidR="00684FA5" w:rsidRPr="00432F5C">
        <w:rPr>
          <w:color w:val="auto"/>
        </w:rPr>
        <w:t>,</w:t>
      </w:r>
      <w:r w:rsidRPr="00432F5C">
        <w:rPr>
          <w:color w:val="auto"/>
        </w:rPr>
        <w:t xml:space="preserve"> donc nous avons enlevé </w:t>
      </w:r>
      <w:r w:rsidRPr="00432F5C">
        <w:rPr>
          <w:b/>
          <w:bCs/>
          <w:color w:val="auto"/>
        </w:rPr>
        <w:t>10</w:t>
      </w:r>
      <w:r w:rsidRPr="00432F5C">
        <w:rPr>
          <w:color w:val="auto"/>
        </w:rPr>
        <w:t xml:space="preserve"> jours, ce qui </w:t>
      </w:r>
      <w:r w:rsidR="00684FA5" w:rsidRPr="00432F5C">
        <w:rPr>
          <w:color w:val="auto"/>
        </w:rPr>
        <w:t>donne</w:t>
      </w:r>
      <w:r w:rsidRPr="00432F5C">
        <w:rPr>
          <w:color w:val="auto"/>
        </w:rPr>
        <w:t xml:space="preserve"> </w:t>
      </w:r>
      <w:r w:rsidRPr="00432F5C">
        <w:rPr>
          <w:b/>
          <w:bCs/>
          <w:color w:val="auto"/>
        </w:rPr>
        <w:t>72</w:t>
      </w:r>
      <w:r w:rsidRPr="00432F5C">
        <w:rPr>
          <w:color w:val="auto"/>
        </w:rPr>
        <w:t xml:space="preserve"> jours</w:t>
      </w:r>
      <w:r w:rsidR="004B1237">
        <w:rPr>
          <w:color w:val="auto"/>
        </w:rPr>
        <w:t>. Une</w:t>
      </w:r>
      <w:r w:rsidR="006A38C6">
        <w:rPr>
          <w:color w:val="auto"/>
        </w:rPr>
        <w:t xml:space="preserve"> journée de travail de </w:t>
      </w:r>
      <w:r w:rsidRPr="00432F5C">
        <w:rPr>
          <w:b/>
          <w:bCs/>
          <w:color w:val="auto"/>
        </w:rPr>
        <w:t>7h</w:t>
      </w:r>
      <w:r w:rsidR="00684FA5" w:rsidRPr="00432F5C">
        <w:rPr>
          <w:b/>
          <w:bCs/>
          <w:color w:val="auto"/>
        </w:rPr>
        <w:t>00</w:t>
      </w:r>
      <w:r w:rsidRPr="00432F5C">
        <w:rPr>
          <w:color w:val="auto"/>
        </w:rPr>
        <w:t xml:space="preserve"> </w:t>
      </w:r>
      <w:r w:rsidR="006A38C6">
        <w:rPr>
          <w:color w:val="auto"/>
        </w:rPr>
        <w:t xml:space="preserve">que l’on a </w:t>
      </w:r>
      <w:r w:rsidRPr="00432F5C">
        <w:rPr>
          <w:color w:val="auto"/>
        </w:rPr>
        <w:t>multiplié par deux personnes.</w:t>
      </w:r>
    </w:p>
    <w:p w14:paraId="72C9517D" w14:textId="5A343F51" w:rsidR="008A6435" w:rsidRPr="00432F5C" w:rsidRDefault="008A6435" w:rsidP="001920E1">
      <w:pPr>
        <w:pStyle w:val="Normal-MS"/>
        <w:rPr>
          <w:color w:val="auto"/>
        </w:rPr>
      </w:pPr>
      <w:r w:rsidRPr="00432F5C">
        <w:rPr>
          <w:color w:val="auto"/>
        </w:rPr>
        <w:t xml:space="preserve">Si nous prenons le taux horaire moyen d’un développeur web junior en France qui est de </w:t>
      </w:r>
      <w:r w:rsidRPr="00432F5C">
        <w:rPr>
          <w:b/>
          <w:bCs/>
          <w:color w:val="auto"/>
        </w:rPr>
        <w:t>15€</w:t>
      </w:r>
      <w:r w:rsidRPr="00432F5C">
        <w:rPr>
          <w:color w:val="auto"/>
        </w:rPr>
        <w:t xml:space="preserve"> et que nous le multiplions par le nombre d’heures travaillé</w:t>
      </w:r>
      <w:r w:rsidR="005939FB">
        <w:rPr>
          <w:color w:val="auto"/>
        </w:rPr>
        <w:t>e</w:t>
      </w:r>
      <w:r w:rsidR="00684FA5" w:rsidRPr="00432F5C">
        <w:rPr>
          <w:color w:val="auto"/>
        </w:rPr>
        <w:t>s</w:t>
      </w:r>
      <w:r w:rsidRPr="00432F5C">
        <w:rPr>
          <w:color w:val="auto"/>
        </w:rPr>
        <w:t xml:space="preserve"> sur le projet</w:t>
      </w:r>
      <w:r w:rsidR="00684FA5" w:rsidRPr="00432F5C">
        <w:rPr>
          <w:color w:val="auto"/>
        </w:rPr>
        <w:t>,</w:t>
      </w:r>
      <w:r w:rsidRPr="00432F5C">
        <w:rPr>
          <w:color w:val="auto"/>
        </w:rPr>
        <w:t xml:space="preserve"> cela nous donne un projet évalué à </w:t>
      </w:r>
      <w:r w:rsidRPr="00432F5C">
        <w:rPr>
          <w:b/>
          <w:bCs/>
          <w:color w:val="auto"/>
        </w:rPr>
        <w:t>15</w:t>
      </w:r>
      <w:r w:rsidR="00684FA5" w:rsidRPr="00432F5C">
        <w:rPr>
          <w:b/>
          <w:bCs/>
          <w:color w:val="auto"/>
        </w:rPr>
        <w:t xml:space="preserve"> </w:t>
      </w:r>
      <w:r w:rsidRPr="00432F5C">
        <w:rPr>
          <w:b/>
          <w:bCs/>
          <w:color w:val="auto"/>
        </w:rPr>
        <w:t>120€</w:t>
      </w:r>
      <w:r w:rsidRPr="00432F5C">
        <w:rPr>
          <w:color w:val="auto"/>
        </w:rPr>
        <w:t>.</w:t>
      </w:r>
    </w:p>
    <w:p w14:paraId="30481642" w14:textId="7AD5D65E" w:rsidR="008A6435" w:rsidRPr="00432F5C" w:rsidRDefault="008A6435" w:rsidP="001920E1">
      <w:pPr>
        <w:pStyle w:val="Normal-MS"/>
        <w:rPr>
          <w:color w:val="auto"/>
        </w:rPr>
      </w:pPr>
      <w:r w:rsidRPr="00432F5C">
        <w:rPr>
          <w:color w:val="auto"/>
        </w:rPr>
        <w:t xml:space="preserve">Ce </w:t>
      </w:r>
      <w:r w:rsidR="00AF17DF">
        <w:rPr>
          <w:color w:val="auto"/>
        </w:rPr>
        <w:t>montant</w:t>
      </w:r>
      <w:r w:rsidRPr="00432F5C">
        <w:rPr>
          <w:color w:val="auto"/>
        </w:rPr>
        <w:t xml:space="preserve"> est évidemment à prendre avec </w:t>
      </w:r>
      <w:r w:rsidR="00684FA5" w:rsidRPr="00432F5C">
        <w:rPr>
          <w:color w:val="auto"/>
        </w:rPr>
        <w:t xml:space="preserve">précaution, </w:t>
      </w:r>
      <w:r w:rsidRPr="00432F5C">
        <w:rPr>
          <w:color w:val="auto"/>
        </w:rPr>
        <w:t xml:space="preserve">car nous </w:t>
      </w:r>
      <w:r w:rsidR="00684FA5" w:rsidRPr="00432F5C">
        <w:rPr>
          <w:color w:val="auto"/>
        </w:rPr>
        <w:t>n’avons pas suffisamment d’expériences s</w:t>
      </w:r>
      <w:r w:rsidRPr="00432F5C">
        <w:rPr>
          <w:color w:val="auto"/>
        </w:rPr>
        <w:t xml:space="preserve">ur le travail en équipe et avons dû monter en compétences tout </w:t>
      </w:r>
      <w:r w:rsidR="00AF17DF">
        <w:rPr>
          <w:color w:val="auto"/>
        </w:rPr>
        <w:t>au</w:t>
      </w:r>
      <w:r w:rsidRPr="00432F5C">
        <w:rPr>
          <w:color w:val="auto"/>
        </w:rPr>
        <w:t xml:space="preserve"> long du projet.</w:t>
      </w:r>
    </w:p>
    <w:p w14:paraId="588AA08A" w14:textId="21F9516E" w:rsidR="008A6435" w:rsidRDefault="008A6435" w:rsidP="001920E1">
      <w:pPr>
        <w:pStyle w:val="Normal-MS"/>
        <w:rPr>
          <w:color w:val="auto"/>
        </w:rPr>
      </w:pPr>
      <w:r w:rsidRPr="00432F5C">
        <w:rPr>
          <w:color w:val="auto"/>
        </w:rPr>
        <w:t xml:space="preserve">Si nous avions travaillé au sein d’une équipe en entreprise, les profils </w:t>
      </w:r>
      <w:r w:rsidR="00684FA5" w:rsidRPr="00432F5C">
        <w:rPr>
          <w:color w:val="auto"/>
        </w:rPr>
        <w:t xml:space="preserve">les </w:t>
      </w:r>
      <w:r w:rsidRPr="00432F5C">
        <w:rPr>
          <w:color w:val="auto"/>
        </w:rPr>
        <w:t xml:space="preserve">plus expérimentés auraient permis de lisser le coût grâce à </w:t>
      </w:r>
      <w:r w:rsidR="00684FA5" w:rsidRPr="00432F5C">
        <w:rPr>
          <w:color w:val="auto"/>
        </w:rPr>
        <w:t>leurs expériences</w:t>
      </w:r>
      <w:r w:rsidRPr="00432F5C">
        <w:rPr>
          <w:color w:val="auto"/>
        </w:rPr>
        <w:t xml:space="preserve"> et nous auraient permis de monter en compétences </w:t>
      </w:r>
      <w:r w:rsidR="00F43E69">
        <w:rPr>
          <w:color w:val="auto"/>
        </w:rPr>
        <w:t>plus rapidement</w:t>
      </w:r>
      <w:r w:rsidRPr="00432F5C">
        <w:rPr>
          <w:color w:val="auto"/>
        </w:rPr>
        <w:t xml:space="preserve">, nous permettant ainsi d’être </w:t>
      </w:r>
      <w:r w:rsidR="00684FA5" w:rsidRPr="00432F5C">
        <w:rPr>
          <w:color w:val="auto"/>
        </w:rPr>
        <w:t>plus rapidement</w:t>
      </w:r>
      <w:r w:rsidR="00735386" w:rsidRPr="00432F5C">
        <w:rPr>
          <w:color w:val="auto"/>
        </w:rPr>
        <w:t xml:space="preserve"> « rentable</w:t>
      </w:r>
      <w:r w:rsidR="001920E1" w:rsidRPr="00432F5C">
        <w:rPr>
          <w:color w:val="auto"/>
        </w:rPr>
        <w:t> »</w:t>
      </w:r>
      <w:r w:rsidRPr="00432F5C">
        <w:rPr>
          <w:color w:val="auto"/>
        </w:rPr>
        <w:t>.</w:t>
      </w:r>
    </w:p>
    <w:p w14:paraId="4479139C" w14:textId="77777777" w:rsidR="00735386" w:rsidRPr="00432F5C" w:rsidRDefault="00735386" w:rsidP="001920E1">
      <w:pPr>
        <w:pStyle w:val="Normal-MS"/>
        <w:rPr>
          <w:color w:val="auto"/>
        </w:rPr>
      </w:pPr>
    </w:p>
    <w:p w14:paraId="392C19E7" w14:textId="6BEA8137" w:rsidR="00684FA5" w:rsidRPr="00432F5C" w:rsidRDefault="00684FA5" w:rsidP="00684FA5">
      <w:pPr>
        <w:jc w:val="center"/>
        <w:rPr>
          <w:color w:val="auto"/>
        </w:rPr>
      </w:pPr>
      <w:r w:rsidRPr="00432F5C">
        <w:rPr>
          <w:noProof/>
          <w:color w:val="auto"/>
        </w:rPr>
        <w:drawing>
          <wp:inline distT="114300" distB="114300" distL="114300" distR="114300" wp14:anchorId="1E6C1411" wp14:editId="04B9155C">
            <wp:extent cx="3051544" cy="2498398"/>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3104515" cy="2541767"/>
                    </a:xfrm>
                    <a:prstGeom prst="rect">
                      <a:avLst/>
                    </a:prstGeom>
                    <a:ln/>
                  </pic:spPr>
                </pic:pic>
              </a:graphicData>
            </a:graphic>
          </wp:inline>
        </w:drawing>
      </w:r>
    </w:p>
    <w:p w14:paraId="2AFCC7D1" w14:textId="046EE105" w:rsidR="008A6435" w:rsidRPr="00432F5C" w:rsidRDefault="00684FA5" w:rsidP="001920E1">
      <w:pPr>
        <w:pStyle w:val="Titre1-MS"/>
        <w:rPr>
          <w:color w:val="auto"/>
        </w:rPr>
      </w:pPr>
      <w:bookmarkStart w:id="10" w:name="_Toc119413542"/>
      <w:r w:rsidRPr="00432F5C">
        <w:rPr>
          <w:color w:val="auto"/>
        </w:rPr>
        <w:lastRenderedPageBreak/>
        <w:t>Planification du projet</w:t>
      </w:r>
      <w:bookmarkEnd w:id="10"/>
    </w:p>
    <w:p w14:paraId="49BE4296" w14:textId="230D6171" w:rsidR="00684FA5" w:rsidRPr="00432F5C" w:rsidRDefault="00684FA5" w:rsidP="00684FA5">
      <w:pPr>
        <w:rPr>
          <w:color w:val="auto"/>
        </w:rPr>
      </w:pPr>
    </w:p>
    <w:p w14:paraId="73EBCF3D" w14:textId="39118899" w:rsidR="00684FA5" w:rsidRPr="00432F5C" w:rsidRDefault="00684FA5" w:rsidP="001920E1">
      <w:pPr>
        <w:pStyle w:val="Normal-MS"/>
        <w:rPr>
          <w:color w:val="auto"/>
        </w:rPr>
      </w:pPr>
      <w:r w:rsidRPr="00432F5C">
        <w:rPr>
          <w:color w:val="auto"/>
        </w:rPr>
        <w:t xml:space="preserve">La planification du projet est une étape cruciale </w:t>
      </w:r>
      <w:r w:rsidR="00E768E7">
        <w:rPr>
          <w:color w:val="auto"/>
        </w:rPr>
        <w:t>au cours de</w:t>
      </w:r>
      <w:r w:rsidRPr="00432F5C">
        <w:rPr>
          <w:color w:val="auto"/>
        </w:rPr>
        <w:t xml:space="preserve"> son cycle de vie, car elle permet d’organiser les différentes tâches du projet, en estimant le temps nécessaire à leurs réalisations et par conséquent leurs coûts.</w:t>
      </w:r>
    </w:p>
    <w:p w14:paraId="387A562A" w14:textId="77777777" w:rsidR="00684FA5" w:rsidRPr="00432F5C" w:rsidRDefault="00684FA5" w:rsidP="001920E1">
      <w:pPr>
        <w:pStyle w:val="Normal-MS"/>
        <w:rPr>
          <w:color w:val="auto"/>
        </w:rPr>
      </w:pPr>
    </w:p>
    <w:p w14:paraId="48485E9A" w14:textId="77777777" w:rsidR="00684FA5" w:rsidRPr="00432F5C" w:rsidRDefault="00684FA5" w:rsidP="001920E1">
      <w:pPr>
        <w:pStyle w:val="Normal-MS"/>
        <w:rPr>
          <w:color w:val="auto"/>
        </w:rPr>
      </w:pPr>
      <w:r w:rsidRPr="00432F5C">
        <w:rPr>
          <w:color w:val="auto"/>
        </w:rPr>
        <w:t>La planification du projet doit répondre à ces questions :</w:t>
      </w:r>
    </w:p>
    <w:p w14:paraId="1B620F84" w14:textId="77777777" w:rsidR="00684FA5" w:rsidRPr="00432F5C" w:rsidRDefault="00684FA5" w:rsidP="00041FF8">
      <w:pPr>
        <w:pStyle w:val="Normal-MS"/>
        <w:numPr>
          <w:ilvl w:val="0"/>
          <w:numId w:val="21"/>
        </w:numPr>
        <w:rPr>
          <w:color w:val="auto"/>
        </w:rPr>
      </w:pPr>
      <w:r w:rsidRPr="00432F5C">
        <w:rPr>
          <w:color w:val="auto"/>
        </w:rPr>
        <w:t>Quelles sont les activités à effectuer dans le projet ?</w:t>
      </w:r>
    </w:p>
    <w:p w14:paraId="1BF9FF11" w14:textId="77777777" w:rsidR="00684FA5" w:rsidRPr="00432F5C" w:rsidRDefault="00684FA5" w:rsidP="00041FF8">
      <w:pPr>
        <w:pStyle w:val="Normal-MS"/>
        <w:numPr>
          <w:ilvl w:val="0"/>
          <w:numId w:val="21"/>
        </w:numPr>
        <w:rPr>
          <w:color w:val="auto"/>
        </w:rPr>
      </w:pPr>
      <w:r w:rsidRPr="00432F5C">
        <w:rPr>
          <w:color w:val="auto"/>
        </w:rPr>
        <w:t>Quelles sont les différents livrables ?</w:t>
      </w:r>
    </w:p>
    <w:p w14:paraId="60BAE6EC" w14:textId="77777777" w:rsidR="00684FA5" w:rsidRPr="00432F5C" w:rsidRDefault="00684FA5" w:rsidP="00041FF8">
      <w:pPr>
        <w:pStyle w:val="Normal-MS"/>
        <w:numPr>
          <w:ilvl w:val="0"/>
          <w:numId w:val="21"/>
        </w:numPr>
        <w:rPr>
          <w:color w:val="auto"/>
        </w:rPr>
      </w:pPr>
      <w:r w:rsidRPr="00432F5C">
        <w:rPr>
          <w:color w:val="auto"/>
        </w:rPr>
        <w:t>Quelles sont les parties prenantes, leurs responsabilités et leurs modes de communication ?</w:t>
      </w:r>
    </w:p>
    <w:p w14:paraId="2D2C60C4" w14:textId="70AE4116" w:rsidR="00684FA5" w:rsidRDefault="00684FA5" w:rsidP="00041FF8">
      <w:pPr>
        <w:pStyle w:val="Normal-MS"/>
        <w:numPr>
          <w:ilvl w:val="0"/>
          <w:numId w:val="21"/>
        </w:numPr>
        <w:rPr>
          <w:color w:val="auto"/>
        </w:rPr>
      </w:pPr>
      <w:r w:rsidRPr="00432F5C">
        <w:rPr>
          <w:color w:val="auto"/>
        </w:rPr>
        <w:t>Quels seront les jalons et leurs temporalités, au sein de ces jalons quels seront les tâches à effectuer et leurs temporalités ?</w:t>
      </w:r>
    </w:p>
    <w:p w14:paraId="27B6824E" w14:textId="77777777" w:rsidR="00134A90" w:rsidRPr="00432F5C" w:rsidRDefault="00134A90" w:rsidP="00134A90">
      <w:pPr>
        <w:pStyle w:val="Normal-MS"/>
        <w:ind w:left="360"/>
        <w:rPr>
          <w:color w:val="auto"/>
        </w:rPr>
      </w:pPr>
    </w:p>
    <w:p w14:paraId="1A88FC92" w14:textId="77777777" w:rsidR="00684FA5" w:rsidRPr="00134A90" w:rsidRDefault="00684FA5" w:rsidP="00134A90">
      <w:pPr>
        <w:pStyle w:val="Normal-MS"/>
        <w:numPr>
          <w:ilvl w:val="0"/>
          <w:numId w:val="21"/>
        </w:numPr>
        <w:rPr>
          <w:b/>
          <w:bCs/>
          <w:color w:val="auto"/>
        </w:rPr>
      </w:pPr>
      <w:r w:rsidRPr="00134A90">
        <w:rPr>
          <w:b/>
          <w:bCs/>
          <w:color w:val="auto"/>
        </w:rPr>
        <w:t>Les tâches</w:t>
      </w:r>
    </w:p>
    <w:p w14:paraId="144E3DD1" w14:textId="7CD28D13" w:rsidR="00684FA5" w:rsidRPr="00432F5C" w:rsidRDefault="00684FA5" w:rsidP="001920E1">
      <w:pPr>
        <w:pStyle w:val="Normal-MS"/>
        <w:rPr>
          <w:color w:val="auto"/>
        </w:rPr>
      </w:pPr>
      <w:r w:rsidRPr="00432F5C">
        <w:rPr>
          <w:color w:val="auto"/>
        </w:rPr>
        <w:t>Chaque tâche doit être définie avec un objectif précis et mesurable. La charge de travail est exprimée en journée-homme et a une date de début et une date de fin.</w:t>
      </w:r>
    </w:p>
    <w:p w14:paraId="63255ABA" w14:textId="23E9F82D" w:rsidR="00CE03E4" w:rsidRPr="00432F5C" w:rsidRDefault="00684FA5" w:rsidP="001920E1">
      <w:pPr>
        <w:pStyle w:val="Normal-MS"/>
        <w:rPr>
          <w:color w:val="auto"/>
        </w:rPr>
      </w:pPr>
      <w:r w:rsidRPr="00432F5C">
        <w:rPr>
          <w:color w:val="auto"/>
        </w:rPr>
        <w:t>Idéalement une tâche doit être courte, moins de quinze jours, sinon il faudra envisager de la découper en plusieurs sous-tâches.</w:t>
      </w:r>
      <w:r w:rsidR="00CE03E4">
        <w:rPr>
          <w:color w:val="auto"/>
        </w:rPr>
        <w:t xml:space="preserve"> </w:t>
      </w:r>
    </w:p>
    <w:p w14:paraId="3ECE5DC5" w14:textId="77777777" w:rsidR="006C3CDC" w:rsidRDefault="00684FA5" w:rsidP="006C3CDC">
      <w:pPr>
        <w:pStyle w:val="Normal-MS"/>
        <w:rPr>
          <w:color w:val="auto"/>
        </w:rPr>
      </w:pPr>
      <w:r w:rsidRPr="00432F5C">
        <w:rPr>
          <w:color w:val="auto"/>
        </w:rPr>
        <w:t>Chaque tâche peut avoir des liens de dépendance car certaines sont nécessaires à la création des autres.</w:t>
      </w:r>
      <w:r w:rsidR="006C3CDC">
        <w:rPr>
          <w:color w:val="auto"/>
        </w:rPr>
        <w:t xml:space="preserve"> </w:t>
      </w:r>
    </w:p>
    <w:p w14:paraId="51A6EB50" w14:textId="77777777" w:rsidR="006C3CDC" w:rsidRDefault="006C3CDC" w:rsidP="006C3CDC">
      <w:pPr>
        <w:pStyle w:val="Normal-MS"/>
        <w:rPr>
          <w:color w:val="auto"/>
        </w:rPr>
      </w:pPr>
    </w:p>
    <w:p w14:paraId="2D7F638B" w14:textId="7C71ACE4" w:rsidR="00981242" w:rsidRPr="00981242" w:rsidRDefault="006C3CDC" w:rsidP="00981242">
      <w:pPr>
        <w:pStyle w:val="Normal-MS"/>
        <w:numPr>
          <w:ilvl w:val="0"/>
          <w:numId w:val="21"/>
        </w:numPr>
        <w:rPr>
          <w:b/>
          <w:bCs/>
          <w:color w:val="auto"/>
        </w:rPr>
      </w:pPr>
      <w:r w:rsidRPr="00981242">
        <w:rPr>
          <w:b/>
          <w:bCs/>
          <w:color w:val="auto"/>
        </w:rPr>
        <w:t xml:space="preserve">Sous-tâches </w:t>
      </w:r>
    </w:p>
    <w:p w14:paraId="4B757D76" w14:textId="63B66226" w:rsidR="00684FA5" w:rsidRDefault="00981242" w:rsidP="006C3CDC">
      <w:pPr>
        <w:pStyle w:val="Normal-MS"/>
        <w:rPr>
          <w:color w:val="auto"/>
        </w:rPr>
      </w:pPr>
      <w:r>
        <w:rPr>
          <w:color w:val="auto"/>
        </w:rPr>
        <w:t>C</w:t>
      </w:r>
      <w:r w:rsidR="006C3CDC" w:rsidRPr="006C3CDC">
        <w:rPr>
          <w:color w:val="auto"/>
        </w:rPr>
        <w:t>ha</w:t>
      </w:r>
      <w:r w:rsidR="00EC31FA">
        <w:rPr>
          <w:color w:val="auto"/>
        </w:rPr>
        <w:t>que sous-tâche</w:t>
      </w:r>
      <w:r w:rsidR="00A24B46">
        <w:rPr>
          <w:color w:val="auto"/>
        </w:rPr>
        <w:t xml:space="preserve"> ne doit</w:t>
      </w:r>
      <w:r w:rsidR="006C3CDC" w:rsidRPr="006C3CDC">
        <w:rPr>
          <w:color w:val="auto"/>
        </w:rPr>
        <w:t xml:space="preserve"> pas excéder plusieurs jours. L'idée est de</w:t>
      </w:r>
      <w:r>
        <w:rPr>
          <w:color w:val="auto"/>
        </w:rPr>
        <w:t xml:space="preserve"> </w:t>
      </w:r>
      <w:r w:rsidR="006C3CDC" w:rsidRPr="006C3CDC">
        <w:rPr>
          <w:color w:val="auto"/>
        </w:rPr>
        <w:t xml:space="preserve">diviser une tâche </w:t>
      </w:r>
      <w:r w:rsidR="000A148A">
        <w:rPr>
          <w:color w:val="auto"/>
        </w:rPr>
        <w:t>en sous-tâches pour</w:t>
      </w:r>
      <w:r w:rsidR="006566D4">
        <w:rPr>
          <w:color w:val="auto"/>
        </w:rPr>
        <w:t xml:space="preserve"> réaliser les étapes plus efficacement afin </w:t>
      </w:r>
      <w:r w:rsidR="006C3CDC" w:rsidRPr="006C3CDC">
        <w:rPr>
          <w:color w:val="auto"/>
        </w:rPr>
        <w:t>d'accomplir la</w:t>
      </w:r>
      <w:r>
        <w:rPr>
          <w:color w:val="auto"/>
        </w:rPr>
        <w:t xml:space="preserve"> </w:t>
      </w:r>
      <w:r w:rsidR="006C3CDC" w:rsidRPr="006C3CDC">
        <w:rPr>
          <w:color w:val="auto"/>
        </w:rPr>
        <w:t>tâche principale.</w:t>
      </w:r>
    </w:p>
    <w:p w14:paraId="7494294D" w14:textId="77777777" w:rsidR="00660FD8" w:rsidRPr="00432F5C" w:rsidRDefault="00660FD8" w:rsidP="001920E1">
      <w:pPr>
        <w:pStyle w:val="Normal-MS"/>
        <w:rPr>
          <w:color w:val="auto"/>
        </w:rPr>
      </w:pPr>
    </w:p>
    <w:p w14:paraId="755AE7BD" w14:textId="77777777" w:rsidR="00684FA5" w:rsidRPr="00660FD8" w:rsidRDefault="00684FA5" w:rsidP="00660FD8">
      <w:pPr>
        <w:pStyle w:val="Normal-MS"/>
        <w:framePr w:wrap="notBeside" w:vAnchor="text" w:hAnchor="text" w:y="1"/>
        <w:numPr>
          <w:ilvl w:val="0"/>
          <w:numId w:val="21"/>
        </w:numPr>
        <w:rPr>
          <w:b/>
          <w:bCs/>
          <w:color w:val="auto"/>
        </w:rPr>
      </w:pPr>
      <w:r w:rsidRPr="00660FD8">
        <w:rPr>
          <w:b/>
          <w:bCs/>
          <w:color w:val="auto"/>
        </w:rPr>
        <w:t>Les jalons</w:t>
      </w:r>
    </w:p>
    <w:p w14:paraId="348DDD7B" w14:textId="55206F3D" w:rsidR="00684FA5" w:rsidRPr="00432F5C" w:rsidRDefault="00684FA5" w:rsidP="00F2256C">
      <w:pPr>
        <w:pStyle w:val="Normal-MS"/>
        <w:rPr>
          <w:color w:val="auto"/>
        </w:rPr>
      </w:pPr>
      <w:r w:rsidRPr="00432F5C">
        <w:rPr>
          <w:color w:val="auto"/>
        </w:rPr>
        <w:t>Les jalons sont un ensemble de tâches qui marquent un tournant important au sein du projet lorsque celui-ci est atteint. Il démontre une progression du projet et ser</w:t>
      </w:r>
      <w:r w:rsidR="00A369D5" w:rsidRPr="00432F5C">
        <w:rPr>
          <w:color w:val="auto"/>
        </w:rPr>
        <w:t xml:space="preserve">t </w:t>
      </w:r>
      <w:r w:rsidRPr="00432F5C">
        <w:rPr>
          <w:color w:val="auto"/>
        </w:rPr>
        <w:t>de marqueur concret de la finalisation d’un livrable d’un projet.</w:t>
      </w:r>
      <w:r w:rsidR="001920E1" w:rsidRPr="00432F5C">
        <w:rPr>
          <w:color w:val="auto"/>
        </w:rPr>
        <w:br w:type="page"/>
      </w:r>
    </w:p>
    <w:p w14:paraId="2B55910A" w14:textId="77777777" w:rsidR="00684FA5" w:rsidRPr="00F2256C" w:rsidRDefault="00684FA5" w:rsidP="00F2256C">
      <w:pPr>
        <w:pStyle w:val="Normal-MS"/>
        <w:framePr w:wrap="notBeside" w:vAnchor="text" w:hAnchor="text" w:y="1"/>
        <w:numPr>
          <w:ilvl w:val="0"/>
          <w:numId w:val="21"/>
        </w:numPr>
        <w:rPr>
          <w:b/>
          <w:bCs/>
          <w:color w:val="auto"/>
        </w:rPr>
      </w:pPr>
      <w:r w:rsidRPr="00F2256C">
        <w:rPr>
          <w:b/>
          <w:bCs/>
          <w:color w:val="auto"/>
        </w:rPr>
        <w:lastRenderedPageBreak/>
        <w:t>Le planning du projet</w:t>
      </w:r>
    </w:p>
    <w:p w14:paraId="0CA9FC49" w14:textId="77777777" w:rsidR="00684FA5" w:rsidRPr="00432F5C" w:rsidRDefault="00684FA5" w:rsidP="001920E1">
      <w:pPr>
        <w:pStyle w:val="Normal-MS"/>
        <w:rPr>
          <w:color w:val="auto"/>
        </w:rPr>
      </w:pPr>
      <w:r w:rsidRPr="00432F5C">
        <w:rPr>
          <w:color w:val="auto"/>
        </w:rPr>
        <w:t>Établir un planning du projet sert à déterminer les étapes importantes et à savoir où l’on se situe dans l'avancement du projet. Le planning du projet est un bon outil pour déterminer l’affectation des ressources pour chacune des tâches.</w:t>
      </w:r>
    </w:p>
    <w:p w14:paraId="70403337" w14:textId="77777777" w:rsidR="00684FA5" w:rsidRPr="00432F5C" w:rsidRDefault="00684FA5" w:rsidP="00684FA5">
      <w:pPr>
        <w:rPr>
          <w:color w:val="auto"/>
        </w:rPr>
      </w:pPr>
    </w:p>
    <w:p w14:paraId="69F9B5BF" w14:textId="2D350BF8" w:rsidR="00684FA5" w:rsidRDefault="00684FA5" w:rsidP="001920E1">
      <w:pPr>
        <w:pStyle w:val="Normal-MS"/>
        <w:rPr>
          <w:color w:val="auto"/>
        </w:rPr>
      </w:pPr>
      <w:r w:rsidRPr="00432F5C">
        <w:rPr>
          <w:color w:val="auto"/>
        </w:rPr>
        <w:t xml:space="preserve">Il existe différents outils de planification comme Microsoft Project, </w:t>
      </w:r>
      <w:proofErr w:type="spellStart"/>
      <w:r w:rsidRPr="00432F5C">
        <w:rPr>
          <w:color w:val="auto"/>
        </w:rPr>
        <w:t>TeamGantt</w:t>
      </w:r>
      <w:proofErr w:type="spellEnd"/>
      <w:r w:rsidRPr="00432F5C">
        <w:rPr>
          <w:color w:val="auto"/>
        </w:rPr>
        <w:t xml:space="preserve">, </w:t>
      </w:r>
      <w:proofErr w:type="spellStart"/>
      <w:r w:rsidRPr="00432F5C">
        <w:rPr>
          <w:color w:val="auto"/>
        </w:rPr>
        <w:t>GanttProject</w:t>
      </w:r>
      <w:proofErr w:type="spellEnd"/>
      <w:r w:rsidRPr="00432F5C">
        <w:rPr>
          <w:color w:val="auto"/>
        </w:rPr>
        <w:t xml:space="preserve"> et bien d'autres. Nous avons utilisé </w:t>
      </w:r>
      <w:proofErr w:type="spellStart"/>
      <w:r w:rsidRPr="00A3154B">
        <w:rPr>
          <w:b/>
          <w:bCs/>
          <w:color w:val="auto"/>
        </w:rPr>
        <w:t>GanttProject</w:t>
      </w:r>
      <w:proofErr w:type="spellEnd"/>
      <w:r w:rsidRPr="00432F5C">
        <w:rPr>
          <w:color w:val="auto"/>
        </w:rPr>
        <w:t xml:space="preserve"> sous </w:t>
      </w:r>
      <w:r w:rsidR="00A3154B">
        <w:rPr>
          <w:color w:val="auto"/>
        </w:rPr>
        <w:t xml:space="preserve">le </w:t>
      </w:r>
      <w:r w:rsidRPr="00432F5C">
        <w:rPr>
          <w:color w:val="auto"/>
        </w:rPr>
        <w:t>conseil de notre formateur.</w:t>
      </w:r>
    </w:p>
    <w:p w14:paraId="45EE585C" w14:textId="77777777" w:rsidR="00A3154B" w:rsidRPr="00432F5C" w:rsidRDefault="00A3154B" w:rsidP="001920E1">
      <w:pPr>
        <w:pStyle w:val="Normal-MS"/>
        <w:rPr>
          <w:color w:val="auto"/>
        </w:rPr>
      </w:pPr>
    </w:p>
    <w:p w14:paraId="72CA79EA" w14:textId="5CB3F2BA" w:rsidR="00684FA5" w:rsidRPr="00432F5C" w:rsidRDefault="00684FA5" w:rsidP="00684FA5">
      <w:pPr>
        <w:jc w:val="center"/>
        <w:rPr>
          <w:color w:val="auto"/>
        </w:rPr>
      </w:pPr>
      <w:r w:rsidRPr="00432F5C">
        <w:rPr>
          <w:noProof/>
          <w:color w:val="auto"/>
        </w:rPr>
        <w:drawing>
          <wp:inline distT="114300" distB="114300" distL="114300" distR="114300" wp14:anchorId="7E73B8FC" wp14:editId="388C9F92">
            <wp:extent cx="5731200" cy="3213100"/>
            <wp:effectExtent l="0" t="0" r="0" b="0"/>
            <wp:docPr id="24" name="image2.png" descr="Une image contenant table&#10;&#10;Description générée automatiquement"/>
            <wp:cNvGraphicFramePr/>
            <a:graphic xmlns:a="http://schemas.openxmlformats.org/drawingml/2006/main">
              <a:graphicData uri="http://schemas.openxmlformats.org/drawingml/2006/picture">
                <pic:pic xmlns:pic="http://schemas.openxmlformats.org/drawingml/2006/picture">
                  <pic:nvPicPr>
                    <pic:cNvPr id="24" name="image2.png" descr="Une image contenant table&#10;&#10;Description générée automatiquement"/>
                    <pic:cNvPicPr preferRelativeResize="0"/>
                  </pic:nvPicPr>
                  <pic:blipFill>
                    <a:blip r:embed="rId25"/>
                    <a:srcRect/>
                    <a:stretch>
                      <a:fillRect/>
                    </a:stretch>
                  </pic:blipFill>
                  <pic:spPr>
                    <a:xfrm>
                      <a:off x="0" y="0"/>
                      <a:ext cx="5731200" cy="3213100"/>
                    </a:xfrm>
                    <a:prstGeom prst="rect">
                      <a:avLst/>
                    </a:prstGeom>
                    <a:ln/>
                  </pic:spPr>
                </pic:pic>
              </a:graphicData>
            </a:graphic>
          </wp:inline>
        </w:drawing>
      </w:r>
    </w:p>
    <w:p w14:paraId="61667560" w14:textId="77777777" w:rsidR="00684FA5" w:rsidRPr="00432F5C" w:rsidRDefault="00684FA5" w:rsidP="00684FA5">
      <w:pPr>
        <w:jc w:val="center"/>
        <w:rPr>
          <w:i/>
          <w:color w:val="auto"/>
        </w:rPr>
      </w:pPr>
      <w:r w:rsidRPr="00432F5C">
        <w:rPr>
          <w:i/>
          <w:color w:val="auto"/>
        </w:rPr>
        <w:t>Diagramme de Gantt (</w:t>
      </w:r>
      <w:proofErr w:type="spellStart"/>
      <w:r w:rsidRPr="00432F5C">
        <w:rPr>
          <w:i/>
          <w:color w:val="auto"/>
        </w:rPr>
        <w:t>GanttProject</w:t>
      </w:r>
      <w:proofErr w:type="spellEnd"/>
      <w:r w:rsidRPr="00432F5C">
        <w:rPr>
          <w:i/>
          <w:color w:val="auto"/>
        </w:rPr>
        <w:t>)</w:t>
      </w:r>
    </w:p>
    <w:p w14:paraId="535FE392" w14:textId="571EF303" w:rsidR="00684FA5" w:rsidRPr="00432F5C" w:rsidRDefault="00684FA5" w:rsidP="00684FA5">
      <w:pPr>
        <w:rPr>
          <w:color w:val="auto"/>
        </w:rPr>
      </w:pPr>
    </w:p>
    <w:p w14:paraId="16EB494C" w14:textId="5B11B2D2" w:rsidR="00684FA5" w:rsidRPr="00432F5C" w:rsidRDefault="00684FA5" w:rsidP="001920E1">
      <w:pPr>
        <w:pStyle w:val="Normal-MS"/>
        <w:rPr>
          <w:color w:val="auto"/>
        </w:rPr>
      </w:pPr>
      <w:r w:rsidRPr="00A3154B">
        <w:rPr>
          <w:color w:val="auto"/>
        </w:rPr>
        <w:t>Pour notre projet</w:t>
      </w:r>
      <w:r w:rsidR="00A3154B">
        <w:rPr>
          <w:color w:val="auto"/>
        </w:rPr>
        <w:t>, n</w:t>
      </w:r>
      <w:r w:rsidRPr="00432F5C">
        <w:rPr>
          <w:color w:val="auto"/>
        </w:rPr>
        <w:t xml:space="preserve">ous nous sommes réparti l’ensemble des tâches pour </w:t>
      </w:r>
      <w:r w:rsidR="00C169A0" w:rsidRPr="00432F5C">
        <w:rPr>
          <w:color w:val="auto"/>
        </w:rPr>
        <w:t xml:space="preserve">gagner en polyvalence </w:t>
      </w:r>
      <w:r w:rsidRPr="00432F5C">
        <w:rPr>
          <w:color w:val="auto"/>
        </w:rPr>
        <w:t xml:space="preserve">dans le projet et ainsi monter en compétence </w:t>
      </w:r>
      <w:r w:rsidR="00C169A0" w:rsidRPr="00432F5C">
        <w:rPr>
          <w:color w:val="auto"/>
        </w:rPr>
        <w:t>tous les deux</w:t>
      </w:r>
      <w:r w:rsidRPr="00432F5C">
        <w:rPr>
          <w:color w:val="auto"/>
        </w:rPr>
        <w:t>.</w:t>
      </w:r>
    </w:p>
    <w:p w14:paraId="5B679830" w14:textId="71BE00DD" w:rsidR="00684FA5" w:rsidRPr="00432F5C" w:rsidRDefault="00684FA5" w:rsidP="001920E1">
      <w:pPr>
        <w:pStyle w:val="Normal-MS"/>
        <w:rPr>
          <w:color w:val="auto"/>
        </w:rPr>
      </w:pPr>
      <w:r w:rsidRPr="00432F5C">
        <w:rPr>
          <w:color w:val="auto"/>
        </w:rPr>
        <w:t>Lors de l’estimation du temps de chaque jalon</w:t>
      </w:r>
      <w:r w:rsidR="00C169A0" w:rsidRPr="00432F5C">
        <w:rPr>
          <w:color w:val="auto"/>
        </w:rPr>
        <w:t>,</w:t>
      </w:r>
      <w:r w:rsidRPr="00432F5C">
        <w:rPr>
          <w:color w:val="auto"/>
        </w:rPr>
        <w:t xml:space="preserve"> nous avons décidé de donner nos estimations personnelles et de débattre si </w:t>
      </w:r>
      <w:r w:rsidR="00C372EA" w:rsidRPr="00432F5C">
        <w:rPr>
          <w:color w:val="auto"/>
        </w:rPr>
        <w:t>elles</w:t>
      </w:r>
      <w:r w:rsidRPr="00432F5C">
        <w:rPr>
          <w:color w:val="auto"/>
        </w:rPr>
        <w:t xml:space="preserve"> étaient trop différentes pour arriver à un </w:t>
      </w:r>
      <w:r w:rsidR="00406430" w:rsidRPr="00432F5C">
        <w:rPr>
          <w:color w:val="auto"/>
        </w:rPr>
        <w:t>accord</w:t>
      </w:r>
      <w:r w:rsidRPr="00432F5C">
        <w:rPr>
          <w:color w:val="auto"/>
        </w:rPr>
        <w:t>.</w:t>
      </w:r>
    </w:p>
    <w:p w14:paraId="45A66882" w14:textId="09823912" w:rsidR="000A49D6" w:rsidRPr="00432F5C" w:rsidRDefault="00684FA5" w:rsidP="001920E1">
      <w:pPr>
        <w:pStyle w:val="Normal-MS"/>
        <w:rPr>
          <w:color w:val="auto"/>
        </w:rPr>
      </w:pPr>
      <w:r w:rsidRPr="00432F5C">
        <w:rPr>
          <w:color w:val="auto"/>
        </w:rPr>
        <w:t>Dans l’ensemble de nos estimations</w:t>
      </w:r>
      <w:r w:rsidR="00C169A0" w:rsidRPr="00432F5C">
        <w:rPr>
          <w:color w:val="auto"/>
        </w:rPr>
        <w:t>,</w:t>
      </w:r>
      <w:r w:rsidRPr="00432F5C">
        <w:rPr>
          <w:color w:val="auto"/>
        </w:rPr>
        <w:t xml:space="preserve"> nous avons rajouté une marge de temps de 25% pour anticiper les risques liés à une éventuelle absence ou une sous-estimation de la complexité de la tâche.</w:t>
      </w:r>
    </w:p>
    <w:p w14:paraId="62CAFEA4" w14:textId="37BA8503" w:rsidR="000A49D6" w:rsidRPr="00432F5C" w:rsidRDefault="000A49D6" w:rsidP="001920E1">
      <w:pPr>
        <w:pStyle w:val="Titre1-MS"/>
        <w:rPr>
          <w:color w:val="auto"/>
        </w:rPr>
      </w:pPr>
      <w:bookmarkStart w:id="11" w:name="_Toc119413543"/>
      <w:r w:rsidRPr="00432F5C">
        <w:rPr>
          <w:color w:val="auto"/>
        </w:rPr>
        <w:lastRenderedPageBreak/>
        <w:t>Realiser le projet</w:t>
      </w:r>
      <w:bookmarkEnd w:id="11"/>
    </w:p>
    <w:p w14:paraId="1F695838" w14:textId="276A30F1" w:rsidR="000A49D6" w:rsidRPr="00432F5C" w:rsidRDefault="000A49D6" w:rsidP="000A49D6">
      <w:pPr>
        <w:rPr>
          <w:color w:val="auto"/>
        </w:rPr>
      </w:pPr>
    </w:p>
    <w:p w14:paraId="00FA7214" w14:textId="3134C7F8" w:rsidR="00A51006" w:rsidRPr="00432F5C" w:rsidRDefault="008B3A94" w:rsidP="001920E1">
      <w:pPr>
        <w:pStyle w:val="Normal-MS"/>
        <w:rPr>
          <w:color w:val="auto"/>
        </w:rPr>
      </w:pPr>
      <w:r w:rsidRPr="00432F5C">
        <w:rPr>
          <w:color w:val="auto"/>
        </w:rPr>
        <w:t xml:space="preserve">La réalisation de notre projet a été l’étape la plus </w:t>
      </w:r>
      <w:r w:rsidR="00077FA2" w:rsidRPr="00432F5C">
        <w:rPr>
          <w:color w:val="auto"/>
        </w:rPr>
        <w:t>important</w:t>
      </w:r>
      <w:r w:rsidR="00714BA8" w:rsidRPr="00432F5C">
        <w:rPr>
          <w:color w:val="auto"/>
        </w:rPr>
        <w:t>e</w:t>
      </w:r>
      <w:r w:rsidR="00A51006" w:rsidRPr="00432F5C">
        <w:rPr>
          <w:color w:val="auto"/>
        </w:rPr>
        <w:t xml:space="preserve">. Nous avons commencé </w:t>
      </w:r>
      <w:r w:rsidR="00DB4745">
        <w:rPr>
          <w:color w:val="auto"/>
        </w:rPr>
        <w:t>avec</w:t>
      </w:r>
      <w:r w:rsidR="00A51006" w:rsidRPr="00432F5C">
        <w:rPr>
          <w:color w:val="auto"/>
        </w:rPr>
        <w:t xml:space="preserve"> la méthode du cycle en V</w:t>
      </w:r>
      <w:r w:rsidR="00DB4745">
        <w:rPr>
          <w:color w:val="auto"/>
        </w:rPr>
        <w:t>,</w:t>
      </w:r>
      <w:r w:rsidR="00714BA8" w:rsidRPr="00432F5C">
        <w:rPr>
          <w:color w:val="auto"/>
        </w:rPr>
        <w:t xml:space="preserve"> en rédigea</w:t>
      </w:r>
      <w:r w:rsidR="002C5447" w:rsidRPr="00432F5C">
        <w:rPr>
          <w:color w:val="auto"/>
        </w:rPr>
        <w:t>nt le cahier des charges</w:t>
      </w:r>
      <w:r w:rsidR="00DB4745">
        <w:rPr>
          <w:color w:val="auto"/>
        </w:rPr>
        <w:t xml:space="preserve"> </w:t>
      </w:r>
      <w:r w:rsidR="00A51006" w:rsidRPr="00432F5C">
        <w:rPr>
          <w:color w:val="auto"/>
        </w:rPr>
        <w:t>mais nous avons basculé sur la méthode Agile</w:t>
      </w:r>
      <w:r w:rsidR="00F420B6" w:rsidRPr="00432F5C">
        <w:rPr>
          <w:color w:val="auto"/>
        </w:rPr>
        <w:t xml:space="preserve"> pour la pha</w:t>
      </w:r>
      <w:r w:rsidR="00DA757C" w:rsidRPr="00432F5C">
        <w:rPr>
          <w:color w:val="auto"/>
        </w:rPr>
        <w:t>se de développement</w:t>
      </w:r>
      <w:r w:rsidR="00A51006" w:rsidRPr="00432F5C">
        <w:rPr>
          <w:color w:val="auto"/>
        </w:rPr>
        <w:t xml:space="preserve">. </w:t>
      </w:r>
      <w:r w:rsidR="00875E2C" w:rsidRPr="00432F5C">
        <w:rPr>
          <w:color w:val="auto"/>
        </w:rPr>
        <w:t xml:space="preserve">Notre projet a donc </w:t>
      </w:r>
      <w:r w:rsidR="00206654" w:rsidRPr="00432F5C">
        <w:rPr>
          <w:color w:val="auto"/>
        </w:rPr>
        <w:t>été réalisé avec</w:t>
      </w:r>
      <w:r w:rsidR="00856C0D" w:rsidRPr="00432F5C">
        <w:rPr>
          <w:color w:val="auto"/>
        </w:rPr>
        <w:t xml:space="preserve"> une méthode hybride.</w:t>
      </w:r>
    </w:p>
    <w:p w14:paraId="532BEC86" w14:textId="6A49AE7A" w:rsidR="008B3A94" w:rsidRPr="00432F5C" w:rsidRDefault="000A49D6" w:rsidP="001920E1">
      <w:pPr>
        <w:pStyle w:val="Normal-MS"/>
        <w:rPr>
          <w:color w:val="auto"/>
        </w:rPr>
      </w:pPr>
      <w:r w:rsidRPr="00432F5C">
        <w:rPr>
          <w:color w:val="auto"/>
        </w:rPr>
        <w:t xml:space="preserve">Pour </w:t>
      </w:r>
      <w:r w:rsidR="008B3A94" w:rsidRPr="00432F5C">
        <w:rPr>
          <w:color w:val="auto"/>
        </w:rPr>
        <w:t>suivre notre</w:t>
      </w:r>
      <w:r w:rsidRPr="00432F5C">
        <w:rPr>
          <w:color w:val="auto"/>
        </w:rPr>
        <w:t xml:space="preserve"> projet, nous avons utilisé l’outil Trello pour définir, organiser et suivre nos tâches </w:t>
      </w:r>
      <w:r w:rsidR="00A51006" w:rsidRPr="00432F5C">
        <w:rPr>
          <w:color w:val="auto"/>
        </w:rPr>
        <w:t xml:space="preserve">individuelles et </w:t>
      </w:r>
      <w:r w:rsidRPr="00432F5C">
        <w:rPr>
          <w:color w:val="auto"/>
        </w:rPr>
        <w:t>communes</w:t>
      </w:r>
      <w:r w:rsidR="000B63FD" w:rsidRPr="00432F5C">
        <w:rPr>
          <w:color w:val="auto"/>
        </w:rPr>
        <w:t>.</w:t>
      </w:r>
      <w:r w:rsidR="00FF4AFE" w:rsidRPr="00432F5C">
        <w:rPr>
          <w:color w:val="auto"/>
        </w:rPr>
        <w:t xml:space="preserve"> </w:t>
      </w:r>
      <w:r w:rsidR="000B63FD" w:rsidRPr="00432F5C">
        <w:rPr>
          <w:color w:val="auto"/>
        </w:rPr>
        <w:t xml:space="preserve">Cet outil </w:t>
      </w:r>
      <w:r w:rsidR="00933F5D" w:rsidRPr="00432F5C">
        <w:rPr>
          <w:color w:val="auto"/>
        </w:rPr>
        <w:t>nous</w:t>
      </w:r>
      <w:r w:rsidR="008F6D12" w:rsidRPr="00432F5C">
        <w:rPr>
          <w:color w:val="auto"/>
        </w:rPr>
        <w:t xml:space="preserve"> a</w:t>
      </w:r>
      <w:r w:rsidR="00933F5D" w:rsidRPr="00432F5C">
        <w:rPr>
          <w:color w:val="auto"/>
        </w:rPr>
        <w:t xml:space="preserve"> </w:t>
      </w:r>
      <w:r w:rsidR="008F6D12" w:rsidRPr="00432F5C">
        <w:rPr>
          <w:color w:val="auto"/>
        </w:rPr>
        <w:t>permis</w:t>
      </w:r>
      <w:r w:rsidR="00933F5D" w:rsidRPr="00432F5C">
        <w:rPr>
          <w:color w:val="auto"/>
        </w:rPr>
        <w:t xml:space="preserve"> de stocker et organiser</w:t>
      </w:r>
      <w:r w:rsidR="00B67DBA" w:rsidRPr="00432F5C">
        <w:rPr>
          <w:color w:val="auto"/>
        </w:rPr>
        <w:t xml:space="preserve"> toutes les </w:t>
      </w:r>
      <w:proofErr w:type="spellStart"/>
      <w:r w:rsidR="00B67DBA" w:rsidRPr="00432F5C">
        <w:rPr>
          <w:color w:val="auto"/>
        </w:rPr>
        <w:t>Users</w:t>
      </w:r>
      <w:proofErr w:type="spellEnd"/>
      <w:r w:rsidR="00B67DBA" w:rsidRPr="00432F5C">
        <w:rPr>
          <w:color w:val="auto"/>
        </w:rPr>
        <w:t xml:space="preserve"> stories à réaliser.</w:t>
      </w:r>
    </w:p>
    <w:p w14:paraId="7929AC7A" w14:textId="3BBD70B3" w:rsidR="005345F4" w:rsidRPr="00432F5C" w:rsidRDefault="00D15994" w:rsidP="001920E1">
      <w:pPr>
        <w:pStyle w:val="Normal-MS"/>
        <w:rPr>
          <w:color w:val="auto"/>
        </w:rPr>
      </w:pPr>
      <w:r w:rsidRPr="00432F5C">
        <w:rPr>
          <w:color w:val="auto"/>
        </w:rPr>
        <w:t>Pendant la phase de développement</w:t>
      </w:r>
      <w:r w:rsidR="00144172" w:rsidRPr="00432F5C">
        <w:rPr>
          <w:color w:val="auto"/>
        </w:rPr>
        <w:t xml:space="preserve">, nous avons </w:t>
      </w:r>
      <w:r w:rsidR="0077081E" w:rsidRPr="00432F5C">
        <w:rPr>
          <w:color w:val="auto"/>
        </w:rPr>
        <w:t>parti</w:t>
      </w:r>
      <w:r w:rsidR="001E5AE3" w:rsidRPr="00432F5C">
        <w:rPr>
          <w:color w:val="auto"/>
        </w:rPr>
        <w:t>e</w:t>
      </w:r>
      <w:r w:rsidR="0077081E" w:rsidRPr="00432F5C">
        <w:rPr>
          <w:color w:val="auto"/>
        </w:rPr>
        <w:t>l</w:t>
      </w:r>
      <w:r w:rsidR="001E5AE3" w:rsidRPr="00432F5C">
        <w:rPr>
          <w:color w:val="auto"/>
        </w:rPr>
        <w:t>l</w:t>
      </w:r>
      <w:r w:rsidR="0077081E" w:rsidRPr="00432F5C">
        <w:rPr>
          <w:color w:val="auto"/>
        </w:rPr>
        <w:t>ement u</w:t>
      </w:r>
      <w:r w:rsidR="00C06231" w:rsidRPr="00432F5C">
        <w:rPr>
          <w:color w:val="auto"/>
        </w:rPr>
        <w:t>tilisé l</w:t>
      </w:r>
      <w:r w:rsidR="001A0EA5" w:rsidRPr="00432F5C">
        <w:rPr>
          <w:color w:val="auto"/>
        </w:rPr>
        <w:t xml:space="preserve">a méthode </w:t>
      </w:r>
      <w:r w:rsidR="001E5AE3" w:rsidRPr="00432F5C">
        <w:rPr>
          <w:color w:val="auto"/>
        </w:rPr>
        <w:t>S</w:t>
      </w:r>
      <w:r w:rsidR="001A0EA5" w:rsidRPr="00432F5C">
        <w:rPr>
          <w:color w:val="auto"/>
        </w:rPr>
        <w:t>crum</w:t>
      </w:r>
      <w:r w:rsidR="00002D75" w:rsidRPr="00432F5C">
        <w:rPr>
          <w:color w:val="auto"/>
        </w:rPr>
        <w:t>. Pour notre projet</w:t>
      </w:r>
      <w:r w:rsidR="004D249A" w:rsidRPr="00432F5C">
        <w:rPr>
          <w:color w:val="auto"/>
        </w:rPr>
        <w:t xml:space="preserve"> </w:t>
      </w:r>
      <w:r w:rsidR="008A3827" w:rsidRPr="00432F5C">
        <w:rPr>
          <w:color w:val="auto"/>
        </w:rPr>
        <w:t>nous</w:t>
      </w:r>
      <w:r w:rsidR="004D249A" w:rsidRPr="00432F5C">
        <w:rPr>
          <w:color w:val="auto"/>
        </w:rPr>
        <w:t xml:space="preserve"> n’a</w:t>
      </w:r>
      <w:r w:rsidR="008A3827" w:rsidRPr="00432F5C">
        <w:rPr>
          <w:color w:val="auto"/>
        </w:rPr>
        <w:t>v</w:t>
      </w:r>
      <w:r w:rsidR="00E45FFD" w:rsidRPr="00432F5C">
        <w:rPr>
          <w:color w:val="auto"/>
        </w:rPr>
        <w:t>i</w:t>
      </w:r>
      <w:r w:rsidR="008A3827" w:rsidRPr="00432F5C">
        <w:rPr>
          <w:color w:val="auto"/>
        </w:rPr>
        <w:t>ons</w:t>
      </w:r>
      <w:r w:rsidR="004D249A" w:rsidRPr="00432F5C">
        <w:rPr>
          <w:color w:val="auto"/>
        </w:rPr>
        <w:t xml:space="preserve"> pas </w:t>
      </w:r>
      <w:r w:rsidR="008A3827" w:rsidRPr="00432F5C">
        <w:rPr>
          <w:color w:val="auto"/>
        </w:rPr>
        <w:t>l</w:t>
      </w:r>
      <w:r w:rsidR="004D249A" w:rsidRPr="00432F5C">
        <w:rPr>
          <w:color w:val="auto"/>
        </w:rPr>
        <w:t xml:space="preserve">es </w:t>
      </w:r>
      <w:r w:rsidR="002838DE" w:rsidRPr="00432F5C">
        <w:rPr>
          <w:color w:val="auto"/>
        </w:rPr>
        <w:t>rôles</w:t>
      </w:r>
      <w:r w:rsidR="004D249A" w:rsidRPr="00432F5C">
        <w:rPr>
          <w:color w:val="auto"/>
        </w:rPr>
        <w:t xml:space="preserve"> </w:t>
      </w:r>
      <w:r w:rsidR="002E4FDA" w:rsidRPr="00432F5C">
        <w:rPr>
          <w:color w:val="auto"/>
        </w:rPr>
        <w:t>s</w:t>
      </w:r>
      <w:r w:rsidR="004D249A" w:rsidRPr="00432F5C">
        <w:rPr>
          <w:color w:val="auto"/>
        </w:rPr>
        <w:t>crum master et product</w:t>
      </w:r>
      <w:r w:rsidR="002838DE" w:rsidRPr="00432F5C">
        <w:rPr>
          <w:color w:val="auto"/>
        </w:rPr>
        <w:t xml:space="preserve"> </w:t>
      </w:r>
      <w:r w:rsidR="002E4FDA" w:rsidRPr="00432F5C">
        <w:rPr>
          <w:color w:val="auto"/>
        </w:rPr>
        <w:t>o</w:t>
      </w:r>
      <w:r w:rsidR="002838DE" w:rsidRPr="00432F5C">
        <w:rPr>
          <w:color w:val="auto"/>
        </w:rPr>
        <w:t>wner</w:t>
      </w:r>
      <w:r w:rsidR="00B03A60" w:rsidRPr="00432F5C">
        <w:rPr>
          <w:color w:val="auto"/>
        </w:rPr>
        <w:t xml:space="preserve"> et pour</w:t>
      </w:r>
      <w:r w:rsidR="00E45FFD" w:rsidRPr="00432F5C">
        <w:rPr>
          <w:color w:val="auto"/>
        </w:rPr>
        <w:t xml:space="preserve"> </w:t>
      </w:r>
      <w:r w:rsidR="008D1C87" w:rsidRPr="00432F5C">
        <w:rPr>
          <w:color w:val="auto"/>
        </w:rPr>
        <w:t>nous</w:t>
      </w:r>
      <w:r w:rsidR="002E4FDA" w:rsidRPr="00432F5C">
        <w:rPr>
          <w:color w:val="auto"/>
        </w:rPr>
        <w:t xml:space="preserve"> </w:t>
      </w:r>
      <w:r w:rsidR="006F7E44" w:rsidRPr="00432F5C">
        <w:rPr>
          <w:color w:val="auto"/>
        </w:rPr>
        <w:t>organis</w:t>
      </w:r>
      <w:r w:rsidR="00E45FFD" w:rsidRPr="00432F5C">
        <w:rPr>
          <w:color w:val="auto"/>
        </w:rPr>
        <w:t>er</w:t>
      </w:r>
      <w:r w:rsidR="00063DA6" w:rsidRPr="00432F5C">
        <w:rPr>
          <w:color w:val="auto"/>
        </w:rPr>
        <w:t>,</w:t>
      </w:r>
      <w:r w:rsidR="003658E7" w:rsidRPr="00432F5C">
        <w:rPr>
          <w:color w:val="auto"/>
        </w:rPr>
        <w:t xml:space="preserve"> no</w:t>
      </w:r>
      <w:r w:rsidR="00063DA6" w:rsidRPr="00432F5C">
        <w:rPr>
          <w:color w:val="auto"/>
        </w:rPr>
        <w:t>u</w:t>
      </w:r>
      <w:r w:rsidR="003658E7" w:rsidRPr="00432F5C">
        <w:rPr>
          <w:color w:val="auto"/>
        </w:rPr>
        <w:t>s</w:t>
      </w:r>
      <w:r w:rsidR="00063DA6" w:rsidRPr="00432F5C">
        <w:rPr>
          <w:color w:val="auto"/>
        </w:rPr>
        <w:t xml:space="preserve"> avons</w:t>
      </w:r>
      <w:r w:rsidR="00A25807" w:rsidRPr="00432F5C">
        <w:rPr>
          <w:color w:val="auto"/>
        </w:rPr>
        <w:t xml:space="preserve"> réalis</w:t>
      </w:r>
      <w:r w:rsidR="00063DA6" w:rsidRPr="00432F5C">
        <w:rPr>
          <w:color w:val="auto"/>
        </w:rPr>
        <w:t>é</w:t>
      </w:r>
      <w:r w:rsidR="00A25807" w:rsidRPr="00432F5C">
        <w:rPr>
          <w:color w:val="auto"/>
        </w:rPr>
        <w:t xml:space="preserve"> différent</w:t>
      </w:r>
      <w:r w:rsidR="00063DA6" w:rsidRPr="00432F5C">
        <w:rPr>
          <w:color w:val="auto"/>
        </w:rPr>
        <w:t>e</w:t>
      </w:r>
      <w:r w:rsidR="00E90EC7" w:rsidRPr="00432F5C">
        <w:rPr>
          <w:color w:val="auto"/>
        </w:rPr>
        <w:t>s</w:t>
      </w:r>
      <w:r w:rsidR="00C81A23">
        <w:rPr>
          <w:color w:val="auto"/>
        </w:rPr>
        <w:t xml:space="preserve"> </w:t>
      </w:r>
      <w:r w:rsidR="00063DA6" w:rsidRPr="00432F5C">
        <w:rPr>
          <w:color w:val="auto"/>
        </w:rPr>
        <w:t>réunion</w:t>
      </w:r>
      <w:r w:rsidR="00E90EC7" w:rsidRPr="00432F5C">
        <w:rPr>
          <w:color w:val="auto"/>
        </w:rPr>
        <w:t>s</w:t>
      </w:r>
      <w:r w:rsidR="00C81A23">
        <w:rPr>
          <w:color w:val="auto"/>
        </w:rPr>
        <w:t xml:space="preserve"> </w:t>
      </w:r>
      <w:r w:rsidR="005345F4" w:rsidRPr="00432F5C">
        <w:rPr>
          <w:color w:val="auto"/>
        </w:rPr>
        <w:t>:</w:t>
      </w:r>
    </w:p>
    <w:p w14:paraId="67A6FA01" w14:textId="77777777" w:rsidR="00E90EC7" w:rsidRPr="00432F5C" w:rsidRDefault="00E90EC7" w:rsidP="008B3A94">
      <w:pPr>
        <w:rPr>
          <w:color w:val="auto"/>
        </w:rPr>
      </w:pPr>
    </w:p>
    <w:p w14:paraId="607D3770" w14:textId="4DE27DE8" w:rsidR="008B3A94" w:rsidRPr="00432F5C" w:rsidRDefault="00E90EC7" w:rsidP="00041FF8">
      <w:pPr>
        <w:pStyle w:val="Normal-MS"/>
        <w:numPr>
          <w:ilvl w:val="0"/>
          <w:numId w:val="22"/>
        </w:numPr>
        <w:rPr>
          <w:color w:val="auto"/>
        </w:rPr>
      </w:pPr>
      <w:r w:rsidRPr="00432F5C">
        <w:rPr>
          <w:color w:val="auto"/>
        </w:rPr>
        <w:t>D</w:t>
      </w:r>
      <w:r w:rsidR="005345F4" w:rsidRPr="00432F5C">
        <w:rPr>
          <w:color w:val="auto"/>
        </w:rPr>
        <w:t>aily</w:t>
      </w:r>
      <w:r w:rsidR="008B3A94" w:rsidRPr="00432F5C">
        <w:rPr>
          <w:color w:val="auto"/>
        </w:rPr>
        <w:t xml:space="preserve"> Scrum</w:t>
      </w:r>
      <w:r w:rsidR="00597B18" w:rsidRPr="00432F5C">
        <w:rPr>
          <w:color w:val="auto"/>
        </w:rPr>
        <w:t xml:space="preserve"> (max. 15 min)</w:t>
      </w:r>
      <w:r w:rsidR="004A05EB" w:rsidRPr="00432F5C">
        <w:rPr>
          <w:color w:val="auto"/>
        </w:rPr>
        <w:t xml:space="preserve"> </w:t>
      </w:r>
      <w:r w:rsidR="008B3A94" w:rsidRPr="00432F5C">
        <w:rPr>
          <w:color w:val="auto"/>
        </w:rPr>
        <w:t>:</w:t>
      </w:r>
    </w:p>
    <w:p w14:paraId="760AAAFD" w14:textId="720E5626" w:rsidR="008B3A94" w:rsidRPr="00432F5C" w:rsidRDefault="004224C5" w:rsidP="00041FF8">
      <w:pPr>
        <w:pStyle w:val="Normal-MS"/>
        <w:numPr>
          <w:ilvl w:val="0"/>
          <w:numId w:val="23"/>
        </w:numPr>
        <w:rPr>
          <w:color w:val="auto"/>
        </w:rPr>
      </w:pPr>
      <w:r w:rsidRPr="00432F5C">
        <w:rPr>
          <w:color w:val="auto"/>
        </w:rPr>
        <w:t>Les tâches en cours ;</w:t>
      </w:r>
    </w:p>
    <w:p w14:paraId="5A5A789E" w14:textId="4A05D50C" w:rsidR="008B3A94" w:rsidRPr="00432F5C" w:rsidRDefault="004224C5" w:rsidP="00041FF8">
      <w:pPr>
        <w:pStyle w:val="Normal-MS"/>
        <w:numPr>
          <w:ilvl w:val="0"/>
          <w:numId w:val="23"/>
        </w:numPr>
        <w:rPr>
          <w:color w:val="auto"/>
        </w:rPr>
      </w:pPr>
      <w:r w:rsidRPr="00432F5C">
        <w:rPr>
          <w:color w:val="auto"/>
        </w:rPr>
        <w:t>Les difficultés rencontrées ;</w:t>
      </w:r>
    </w:p>
    <w:p w14:paraId="08BD654E" w14:textId="79DF7006" w:rsidR="008B3A94" w:rsidRPr="00432F5C" w:rsidRDefault="004A05EB" w:rsidP="00041FF8">
      <w:pPr>
        <w:pStyle w:val="Normal-MS"/>
        <w:numPr>
          <w:ilvl w:val="0"/>
          <w:numId w:val="22"/>
        </w:numPr>
        <w:rPr>
          <w:color w:val="auto"/>
        </w:rPr>
      </w:pPr>
      <w:r w:rsidRPr="00432F5C">
        <w:rPr>
          <w:color w:val="auto"/>
        </w:rPr>
        <w:t>R</w:t>
      </w:r>
      <w:r w:rsidR="00A51006" w:rsidRPr="00432F5C">
        <w:rPr>
          <w:color w:val="auto"/>
        </w:rPr>
        <w:t>éunions hebdomadaires</w:t>
      </w:r>
      <w:r w:rsidRPr="00432F5C">
        <w:rPr>
          <w:color w:val="auto"/>
        </w:rPr>
        <w:t> </w:t>
      </w:r>
      <w:r w:rsidR="00002A9D" w:rsidRPr="00432F5C">
        <w:rPr>
          <w:color w:val="auto"/>
        </w:rPr>
        <w:t>(tous les lundi</w:t>
      </w:r>
      <w:r w:rsidR="004E2972" w:rsidRPr="00432F5C">
        <w:rPr>
          <w:color w:val="auto"/>
        </w:rPr>
        <w:t>s</w:t>
      </w:r>
      <w:r w:rsidR="00C81A23" w:rsidRPr="00432F5C">
        <w:rPr>
          <w:color w:val="auto"/>
        </w:rPr>
        <w:t>) :</w:t>
      </w:r>
    </w:p>
    <w:p w14:paraId="6C30C534" w14:textId="3E338AF7" w:rsidR="00CA6834" w:rsidRPr="00432F5C" w:rsidRDefault="00CA6834" w:rsidP="00041FF8">
      <w:pPr>
        <w:pStyle w:val="Normal-MS"/>
        <w:numPr>
          <w:ilvl w:val="0"/>
          <w:numId w:val="24"/>
        </w:numPr>
        <w:rPr>
          <w:color w:val="auto"/>
        </w:rPr>
      </w:pPr>
      <w:r w:rsidRPr="00432F5C">
        <w:rPr>
          <w:color w:val="auto"/>
        </w:rPr>
        <w:t>Les tâches réalisés la semaine précédente ;</w:t>
      </w:r>
    </w:p>
    <w:p w14:paraId="0E0684C3" w14:textId="6327210F" w:rsidR="000E5EF8" w:rsidRPr="00432F5C" w:rsidRDefault="00F56A69" w:rsidP="00041FF8">
      <w:pPr>
        <w:pStyle w:val="Normal-MS"/>
        <w:numPr>
          <w:ilvl w:val="0"/>
          <w:numId w:val="24"/>
        </w:numPr>
        <w:rPr>
          <w:color w:val="auto"/>
        </w:rPr>
      </w:pPr>
      <w:r w:rsidRPr="00432F5C">
        <w:rPr>
          <w:color w:val="auto"/>
        </w:rPr>
        <w:t>Les objectifs de la semaine</w:t>
      </w:r>
      <w:r w:rsidR="00900840" w:rsidRPr="00432F5C">
        <w:rPr>
          <w:color w:val="auto"/>
        </w:rPr>
        <w:t> ;</w:t>
      </w:r>
    </w:p>
    <w:p w14:paraId="3BA3DE81" w14:textId="47FDA6D9" w:rsidR="00CA6834" w:rsidRPr="00432F5C" w:rsidRDefault="00C55BFA" w:rsidP="00041FF8">
      <w:pPr>
        <w:pStyle w:val="Normal-MS"/>
        <w:numPr>
          <w:ilvl w:val="0"/>
          <w:numId w:val="24"/>
        </w:numPr>
        <w:rPr>
          <w:color w:val="auto"/>
        </w:rPr>
      </w:pPr>
      <w:r w:rsidRPr="00432F5C">
        <w:rPr>
          <w:color w:val="auto"/>
        </w:rPr>
        <w:t>L’avancement du projet</w:t>
      </w:r>
      <w:r w:rsidR="00900840" w:rsidRPr="00432F5C">
        <w:rPr>
          <w:color w:val="auto"/>
        </w:rPr>
        <w:t> ;</w:t>
      </w:r>
    </w:p>
    <w:p w14:paraId="1AE997C5" w14:textId="77777777" w:rsidR="00A51006" w:rsidRPr="00432F5C" w:rsidRDefault="00A51006" w:rsidP="008B3A94">
      <w:pPr>
        <w:rPr>
          <w:color w:val="auto"/>
        </w:rPr>
      </w:pPr>
    </w:p>
    <w:p w14:paraId="0B741454" w14:textId="2FE116CB" w:rsidR="000A49D6" w:rsidRPr="00432F5C" w:rsidRDefault="00A51006" w:rsidP="00A51006">
      <w:pPr>
        <w:jc w:val="center"/>
        <w:rPr>
          <w:color w:val="auto"/>
        </w:rPr>
      </w:pPr>
      <w:r w:rsidRPr="00432F5C">
        <w:rPr>
          <w:noProof/>
          <w:color w:val="auto"/>
        </w:rPr>
        <w:drawing>
          <wp:inline distT="0" distB="0" distL="0" distR="0" wp14:anchorId="31BAFC6B" wp14:editId="5A6990DD">
            <wp:extent cx="4457700" cy="2834692"/>
            <wp:effectExtent l="0" t="0" r="0" b="3810"/>
            <wp:docPr id="27" name="Image 27" descr="Scrum, temps passé en réunions et vélocité | ACE-MULTI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um, temps passé en réunions et vélocité | ACE-MULTIPA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2135" cy="2837512"/>
                    </a:xfrm>
                    <a:prstGeom prst="rect">
                      <a:avLst/>
                    </a:prstGeom>
                    <a:noFill/>
                    <a:ln>
                      <a:noFill/>
                    </a:ln>
                  </pic:spPr>
                </pic:pic>
              </a:graphicData>
            </a:graphic>
          </wp:inline>
        </w:drawing>
      </w:r>
    </w:p>
    <w:p w14:paraId="1D51C86C" w14:textId="6582AA8D" w:rsidR="000A49D6" w:rsidRPr="00432F5C" w:rsidRDefault="000A49D6" w:rsidP="000A49D6">
      <w:pPr>
        <w:rPr>
          <w:color w:val="auto"/>
        </w:rPr>
      </w:pPr>
    </w:p>
    <w:p w14:paraId="23CB4755" w14:textId="742F31C8" w:rsidR="000A49D6" w:rsidRPr="00432F5C" w:rsidRDefault="000A49D6" w:rsidP="001920E1">
      <w:pPr>
        <w:pStyle w:val="Titre1-MS"/>
        <w:rPr>
          <w:color w:val="auto"/>
        </w:rPr>
      </w:pPr>
      <w:bookmarkStart w:id="12" w:name="_Toc119413544"/>
      <w:r w:rsidRPr="00432F5C">
        <w:rPr>
          <w:color w:val="auto"/>
        </w:rPr>
        <w:lastRenderedPageBreak/>
        <w:t>Mise en production</w:t>
      </w:r>
      <w:bookmarkEnd w:id="12"/>
    </w:p>
    <w:p w14:paraId="595D9D25" w14:textId="5744B476" w:rsidR="00684FA5" w:rsidRPr="00432F5C" w:rsidRDefault="00684FA5" w:rsidP="00684FA5">
      <w:pPr>
        <w:rPr>
          <w:color w:val="auto"/>
        </w:rPr>
      </w:pPr>
    </w:p>
    <w:p w14:paraId="207C416D" w14:textId="70A9E161" w:rsidR="003169EF" w:rsidRPr="00432F5C" w:rsidRDefault="007C7FFB" w:rsidP="001920E1">
      <w:pPr>
        <w:pStyle w:val="Normal-MS"/>
        <w:rPr>
          <w:color w:val="auto"/>
        </w:rPr>
      </w:pPr>
      <w:r w:rsidRPr="00432F5C">
        <w:rPr>
          <w:color w:val="auto"/>
        </w:rPr>
        <w:t>Après</w:t>
      </w:r>
      <w:r w:rsidR="00D34B06" w:rsidRPr="00432F5C">
        <w:rPr>
          <w:color w:val="auto"/>
        </w:rPr>
        <w:t xml:space="preserve"> la réalisation des tests, nous avons validé et procédé au lancement de notre application. Elle est disponible pour tous les utilisateurs et accessibles pour les utilisateurs finaux. </w:t>
      </w:r>
    </w:p>
    <w:p w14:paraId="40383B47" w14:textId="550EC43D" w:rsidR="00D34B06" w:rsidRPr="00432F5C" w:rsidRDefault="009E7768" w:rsidP="001920E1">
      <w:pPr>
        <w:pStyle w:val="Normal-MS"/>
        <w:rPr>
          <w:color w:val="auto"/>
        </w:rPr>
      </w:pPr>
      <w:r w:rsidRPr="00432F5C">
        <w:rPr>
          <w:color w:val="auto"/>
        </w:rPr>
        <w:t>Nous avons partagé notre projet à nos collègues</w:t>
      </w:r>
      <w:r w:rsidR="00D02956" w:rsidRPr="00432F5C">
        <w:rPr>
          <w:color w:val="auto"/>
        </w:rPr>
        <w:t xml:space="preserve"> de la formation</w:t>
      </w:r>
      <w:r w:rsidR="00A90729">
        <w:rPr>
          <w:color w:val="auto"/>
        </w:rPr>
        <w:t>,</w:t>
      </w:r>
      <w:r w:rsidR="00D02956" w:rsidRPr="00432F5C">
        <w:rPr>
          <w:color w:val="auto"/>
        </w:rPr>
        <w:t xml:space="preserve"> pour obtenir leur feedback. </w:t>
      </w:r>
      <w:r w:rsidR="00781DEB" w:rsidRPr="00432F5C">
        <w:rPr>
          <w:color w:val="auto"/>
        </w:rPr>
        <w:t>Nous avons pu ainsi corriger les bugs présents et apporter des améliorations à notre projet.</w:t>
      </w:r>
    </w:p>
    <w:p w14:paraId="03C552D1" w14:textId="77777777" w:rsidR="003169EF" w:rsidRPr="00432F5C" w:rsidRDefault="003169EF" w:rsidP="003169EF">
      <w:pPr>
        <w:rPr>
          <w:color w:val="auto"/>
        </w:rPr>
      </w:pPr>
    </w:p>
    <w:p w14:paraId="3A108252" w14:textId="69C9FCA4" w:rsidR="003169EF" w:rsidRPr="00432F5C" w:rsidRDefault="0061614C" w:rsidP="0061614C">
      <w:pPr>
        <w:jc w:val="center"/>
        <w:rPr>
          <w:color w:val="auto"/>
        </w:rPr>
      </w:pPr>
      <w:r w:rsidRPr="00432F5C">
        <w:rPr>
          <w:noProof/>
          <w:color w:val="auto"/>
        </w:rPr>
        <w:drawing>
          <wp:inline distT="0" distB="0" distL="0" distR="0" wp14:anchorId="04EE1B5D" wp14:editId="0B741636">
            <wp:extent cx="6097270" cy="4876165"/>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97270" cy="4876165"/>
                    </a:xfrm>
                    <a:prstGeom prst="rect">
                      <a:avLst/>
                    </a:prstGeom>
                  </pic:spPr>
                </pic:pic>
              </a:graphicData>
            </a:graphic>
          </wp:inline>
        </w:drawing>
      </w:r>
    </w:p>
    <w:p w14:paraId="260659AA" w14:textId="3D16D8A8" w:rsidR="0061614C" w:rsidRPr="00432F5C" w:rsidRDefault="003C3CF5" w:rsidP="0061614C">
      <w:pPr>
        <w:jc w:val="center"/>
        <w:rPr>
          <w:i/>
          <w:color w:val="auto"/>
        </w:rPr>
      </w:pPr>
      <w:r w:rsidRPr="00432F5C">
        <w:rPr>
          <w:i/>
          <w:color w:val="auto"/>
        </w:rPr>
        <w:t>Exemple de retour du bêta-testeur</w:t>
      </w:r>
    </w:p>
    <w:p w14:paraId="5689E444" w14:textId="77777777" w:rsidR="003C3CF5" w:rsidRPr="00432F5C" w:rsidRDefault="003C3CF5" w:rsidP="0061614C">
      <w:pPr>
        <w:jc w:val="center"/>
        <w:rPr>
          <w:i/>
          <w:color w:val="auto"/>
        </w:rPr>
      </w:pPr>
    </w:p>
    <w:p w14:paraId="01CC0104" w14:textId="172CF386" w:rsidR="000A49D6" w:rsidRPr="00432F5C" w:rsidRDefault="000A49D6" w:rsidP="001920E1">
      <w:pPr>
        <w:pStyle w:val="Titre1-MS"/>
        <w:rPr>
          <w:color w:val="auto"/>
        </w:rPr>
      </w:pPr>
      <w:bookmarkStart w:id="13" w:name="_Toc119413545"/>
      <w:r w:rsidRPr="00432F5C">
        <w:rPr>
          <w:color w:val="auto"/>
        </w:rPr>
        <w:lastRenderedPageBreak/>
        <w:t>Assurer le suivi de projet</w:t>
      </w:r>
      <w:bookmarkEnd w:id="13"/>
    </w:p>
    <w:p w14:paraId="4ACA0C14" w14:textId="77777777" w:rsidR="00863B93" w:rsidRPr="00432F5C" w:rsidRDefault="00863B93" w:rsidP="00863B93">
      <w:pPr>
        <w:rPr>
          <w:color w:val="auto"/>
        </w:rPr>
      </w:pPr>
    </w:p>
    <w:p w14:paraId="1C6B9EAB" w14:textId="77777777" w:rsidR="00126736" w:rsidRPr="00432F5C" w:rsidRDefault="00DB3993" w:rsidP="001920E1">
      <w:pPr>
        <w:pStyle w:val="Normal-MS"/>
        <w:rPr>
          <w:color w:val="auto"/>
        </w:rPr>
      </w:pPr>
      <w:r w:rsidRPr="00432F5C">
        <w:rPr>
          <w:color w:val="auto"/>
        </w:rPr>
        <w:t xml:space="preserve">Après avoir fait passer les tests et mis en production notre projet, il est temps de faire le bilan. Il nous permet aujourd'hui de faire notre retour d'expérience sur l'ensemble de nos travaux. </w:t>
      </w:r>
    </w:p>
    <w:p w14:paraId="0037DBE8" w14:textId="026F4227" w:rsidR="00594101" w:rsidRPr="00432F5C" w:rsidRDefault="00DB3993" w:rsidP="001920E1">
      <w:pPr>
        <w:pStyle w:val="Normal-MS"/>
        <w:rPr>
          <w:color w:val="auto"/>
        </w:rPr>
      </w:pPr>
      <w:r w:rsidRPr="00432F5C">
        <w:rPr>
          <w:color w:val="auto"/>
        </w:rPr>
        <w:t>Nous avons pu faire le point sur les étapes et</w:t>
      </w:r>
      <w:r w:rsidR="008E3879" w:rsidRPr="00432F5C">
        <w:rPr>
          <w:color w:val="auto"/>
        </w:rPr>
        <w:t xml:space="preserve"> les</w:t>
      </w:r>
      <w:r w:rsidRPr="00432F5C">
        <w:rPr>
          <w:color w:val="auto"/>
        </w:rPr>
        <w:t xml:space="preserve"> travaux qui se sont bien déroulés ou moins bien déroulés mais encore sur les échecs que nous avons pu </w:t>
      </w:r>
      <w:r w:rsidR="008E3879" w:rsidRPr="00432F5C">
        <w:rPr>
          <w:color w:val="auto"/>
        </w:rPr>
        <w:t xml:space="preserve">rencontrer. </w:t>
      </w:r>
      <w:r w:rsidRPr="00432F5C">
        <w:rPr>
          <w:color w:val="auto"/>
        </w:rPr>
        <w:t xml:space="preserve">Bien que nous soyons </w:t>
      </w:r>
      <w:r w:rsidR="00594101" w:rsidRPr="00432F5C">
        <w:rPr>
          <w:color w:val="auto"/>
        </w:rPr>
        <w:t>satisfaits</w:t>
      </w:r>
      <w:r w:rsidRPr="00432F5C">
        <w:rPr>
          <w:color w:val="auto"/>
        </w:rPr>
        <w:t xml:space="preserve"> de notre première version, elle devra toujours être améliorée pour corriger les éventuels bugs et pour s'adapter aux utilisateurs et aux nouvelles technologies qui remplaceront celles que nous avons utilisé</w:t>
      </w:r>
      <w:r w:rsidR="002F393A">
        <w:rPr>
          <w:color w:val="auto"/>
        </w:rPr>
        <w:t>e</w:t>
      </w:r>
      <w:r w:rsidRPr="00432F5C">
        <w:rPr>
          <w:color w:val="auto"/>
        </w:rPr>
        <w:t>s et qui deviendron</w:t>
      </w:r>
      <w:r w:rsidR="0096389E">
        <w:rPr>
          <w:color w:val="auto"/>
        </w:rPr>
        <w:t>t</w:t>
      </w:r>
      <w:r w:rsidRPr="00432F5C">
        <w:rPr>
          <w:color w:val="auto"/>
        </w:rPr>
        <w:t xml:space="preserve"> obsolètes. </w:t>
      </w:r>
    </w:p>
    <w:p w14:paraId="7F9681BF" w14:textId="77777777" w:rsidR="002B5C3C" w:rsidRPr="00432F5C" w:rsidRDefault="002B5C3C" w:rsidP="001920E1">
      <w:pPr>
        <w:pStyle w:val="Normal-MS"/>
        <w:rPr>
          <w:color w:val="auto"/>
        </w:rPr>
      </w:pPr>
    </w:p>
    <w:p w14:paraId="4ED85221" w14:textId="4A932943" w:rsidR="00DB3993" w:rsidRPr="00432F5C" w:rsidRDefault="00DB3993" w:rsidP="001920E1">
      <w:pPr>
        <w:pStyle w:val="Normal-MS"/>
        <w:rPr>
          <w:color w:val="auto"/>
        </w:rPr>
      </w:pPr>
      <w:r w:rsidRPr="00432F5C">
        <w:rPr>
          <w:color w:val="auto"/>
        </w:rPr>
        <w:t>Les améliorations et l'ajout de nouvelles fonctionnalités font parties intégrantes des tâches demandé</w:t>
      </w:r>
      <w:r w:rsidR="0096389E">
        <w:rPr>
          <w:color w:val="auto"/>
        </w:rPr>
        <w:t>e</w:t>
      </w:r>
      <w:r w:rsidRPr="00432F5C">
        <w:rPr>
          <w:color w:val="auto"/>
        </w:rPr>
        <w:t>s à un développeur.</w:t>
      </w:r>
      <w:r w:rsidR="002B5C3C" w:rsidRPr="00432F5C">
        <w:rPr>
          <w:color w:val="auto"/>
        </w:rPr>
        <w:t xml:space="preserve"> </w:t>
      </w:r>
      <w:r w:rsidRPr="00432F5C">
        <w:rPr>
          <w:color w:val="auto"/>
        </w:rPr>
        <w:t>Cette expérience va enrichir mes compétences et me permettra de continuer à progresser et de m'améliorer lors de la réalisation de mes futurs projets.</w:t>
      </w:r>
    </w:p>
    <w:sectPr w:rsidR="00DB3993" w:rsidRPr="00432F5C" w:rsidSect="009E0C59">
      <w:headerReference w:type="default" r:id="rId28"/>
      <w:pgSz w:w="11906" w:h="16838" w:code="9"/>
      <w:pgMar w:top="0" w:right="1151" w:bottom="284" w:left="1151"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B978E" w14:textId="77777777" w:rsidR="00F0151A" w:rsidRDefault="00F0151A" w:rsidP="00A91D75">
      <w:r>
        <w:separator/>
      </w:r>
    </w:p>
  </w:endnote>
  <w:endnote w:type="continuationSeparator" w:id="0">
    <w:p w14:paraId="0D190D66" w14:textId="77777777" w:rsidR="00F0151A" w:rsidRDefault="00F0151A" w:rsidP="00A91D75">
      <w:r>
        <w:continuationSeparator/>
      </w:r>
    </w:p>
  </w:endnote>
  <w:endnote w:type="continuationNotice" w:id="1">
    <w:p w14:paraId="142C08C6" w14:textId="77777777" w:rsidR="00F0151A" w:rsidRDefault="00F0151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Poppins">
    <w:panose1 w:val="00000500000000000000"/>
    <w:charset w:val="00"/>
    <w:family w:val="auto"/>
    <w:pitch w:val="variable"/>
    <w:sig w:usb0="00008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Liberation Sans">
    <w:altName w:val="Arial"/>
    <w:charset w:val="00"/>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1EDCB" w14:textId="77777777" w:rsidR="00F0151A" w:rsidRDefault="00F0151A" w:rsidP="00A91D75">
      <w:r>
        <w:separator/>
      </w:r>
    </w:p>
  </w:footnote>
  <w:footnote w:type="continuationSeparator" w:id="0">
    <w:p w14:paraId="3F8AA0B9" w14:textId="77777777" w:rsidR="00F0151A" w:rsidRDefault="00F0151A" w:rsidP="00A91D75">
      <w:r>
        <w:continuationSeparator/>
      </w:r>
    </w:p>
  </w:footnote>
  <w:footnote w:type="continuationNotice" w:id="1">
    <w:p w14:paraId="18A17B89" w14:textId="77777777" w:rsidR="00F0151A" w:rsidRDefault="00F0151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486" w:type="dxa"/>
      <w:tblInd w:w="-1121" w:type="dxa"/>
      <w:tblCellMar>
        <w:left w:w="0" w:type="dxa"/>
        <w:right w:w="0" w:type="dxa"/>
      </w:tblCellMar>
      <w:tblLook w:val="0000" w:firstRow="0" w:lastRow="0" w:firstColumn="0" w:lastColumn="0" w:noHBand="0" w:noVBand="0"/>
    </w:tblPr>
    <w:tblGrid>
      <w:gridCol w:w="6066"/>
      <w:gridCol w:w="6420"/>
    </w:tblGrid>
    <w:tr w:rsidR="008759A8" w14:paraId="7DAB1198" w14:textId="24BA7CAA" w:rsidTr="009F1FEA">
      <w:trPr>
        <w:trHeight w:val="1060"/>
      </w:trPr>
      <w:tc>
        <w:tcPr>
          <w:tcW w:w="6066" w:type="dxa"/>
        </w:tcPr>
        <w:p w14:paraId="1DC21125" w14:textId="214D55A2" w:rsidR="008759A8" w:rsidRDefault="008759A8" w:rsidP="000515B0">
          <w:pPr>
            <w:pStyle w:val="En-tte"/>
            <w:spacing w:after="0"/>
          </w:pPr>
          <w:r w:rsidRPr="008759A8">
            <w:rPr>
              <w:noProof/>
              <w:lang w:bidi="fr-FR"/>
            </w:rPr>
            <mc:AlternateContent>
              <mc:Choice Requires="wps">
                <w:drawing>
                  <wp:inline distT="0" distB="0" distL="0" distR="0" wp14:anchorId="7217E4A4" wp14:editId="16F92B74">
                    <wp:extent cx="1404000" cy="0"/>
                    <wp:effectExtent l="19050" t="19050" r="24765" b="38100"/>
                    <wp:docPr id="17" name="Connecteur droit 17" descr="ligne droite"/>
                    <wp:cNvGraphicFramePr/>
                    <a:graphic xmlns:a="http://schemas.openxmlformats.org/drawingml/2006/main">
                      <a:graphicData uri="http://schemas.microsoft.com/office/word/2010/wordprocessingShape">
                        <wps:wsp>
                          <wps:cNvCnPr/>
                          <wps:spPr>
                            <a:xfrm flipH="1">
                              <a:off x="0" y="0"/>
                              <a:ext cx="1404000"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68234C3" id="Connecteur droit 17" o:spid="_x0000_s1026" alt="ligne droite" style="flip:x;visibility:visible;mso-wrap-style:square;mso-left-percent:-10001;mso-top-percent:-10001;mso-position-horizontal:absolute;mso-position-horizontal-relative:char;mso-position-vertical:absolute;mso-position-vertical-relative:line;mso-left-percent:-10001;mso-top-percent:-10001" from="0,0" to="110.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" strokecolor="#262140 [3213]" strokeweight="4.5pt">
                    <w10:anchorlock/>
                  </v:line>
                </w:pict>
              </mc:Fallback>
            </mc:AlternateContent>
          </w:r>
        </w:p>
      </w:tc>
      <w:tc>
        <w:tcPr>
          <w:tcW w:w="6420" w:type="dxa"/>
        </w:tcPr>
        <w:p w14:paraId="39188B76" w14:textId="03215B3F" w:rsidR="000D2CAC" w:rsidRPr="000D2CAC" w:rsidRDefault="00D476F7" w:rsidP="000515B0">
          <w:pPr>
            <w:pStyle w:val="En-tte"/>
            <w:spacing w:after="0"/>
            <w:jc w:val="right"/>
          </w:pPr>
          <w:r>
            <w:rPr>
              <w:noProof/>
              <w:lang w:bidi="fr-FR"/>
            </w:rPr>
            <mc:AlternateContent>
              <mc:Choice Requires="wps">
                <w:drawing>
                  <wp:anchor distT="0" distB="0" distL="114300" distR="114300" simplePos="0" relativeHeight="251659264" behindDoc="0" locked="0" layoutInCell="1" allowOverlap="1" wp14:anchorId="5BB9E371" wp14:editId="7CF7FD9A">
                    <wp:simplePos x="0" y="0"/>
                    <wp:positionH relativeFrom="column">
                      <wp:posOffset>2990850</wp:posOffset>
                    </wp:positionH>
                    <wp:positionV relativeFrom="paragraph">
                      <wp:posOffset>67006</wp:posOffset>
                    </wp:positionV>
                    <wp:extent cx="824230" cy="297815"/>
                    <wp:effectExtent l="0" t="0" r="13970" b="6985"/>
                    <wp:wrapNone/>
                    <wp:docPr id="20" name="Zone de texte 20"/>
                    <wp:cNvGraphicFramePr/>
                    <a:graphic xmlns:a="http://schemas.openxmlformats.org/drawingml/2006/main">
                      <a:graphicData uri="http://schemas.microsoft.com/office/word/2010/wordprocessingShape">
                        <wps:wsp>
                          <wps:cNvSpPr txBox="1"/>
                          <wps:spPr>
                            <a:xfrm>
                              <a:off x="0" y="0"/>
                              <a:ext cx="82423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3B56BA" w14:textId="77777777" w:rsidR="00D476F7" w:rsidRPr="0007555C" w:rsidRDefault="00D476F7" w:rsidP="00D476F7">
                                <w:pPr>
                                  <w:pStyle w:val="Sous-titre"/>
                                  <w:jc w:val="center"/>
                                  <w:rPr>
                                    <w:rFonts w:ascii="Poppins" w:hAnsi="Poppins" w:cs="Poppins"/>
                                    <w:color w:val="FFFFFF" w:themeColor="background1"/>
                                  </w:rPr>
                                </w:pPr>
                                <w:r w:rsidRPr="0007555C">
                                  <w:rPr>
                                    <w:rFonts w:ascii="Poppins" w:hAnsi="Poppins" w:cs="Poppins"/>
                                    <w:color w:val="FFFFFF" w:themeColor="background1"/>
                                    <w:lang w:bidi="fr-FR"/>
                                  </w:rPr>
                                  <w:fldChar w:fldCharType="begin"/>
                                </w:r>
                                <w:r w:rsidRPr="0007555C">
                                  <w:rPr>
                                    <w:rFonts w:ascii="Poppins" w:hAnsi="Poppins" w:cs="Poppins"/>
                                    <w:color w:val="FFFFFF" w:themeColor="background1"/>
                                    <w:lang w:bidi="fr-FR"/>
                                  </w:rPr>
                                  <w:instrText xml:space="preserve"> PAGE  \* Arabic  \* MERGEFORMAT </w:instrText>
                                </w:r>
                                <w:r w:rsidRPr="0007555C">
                                  <w:rPr>
                                    <w:rFonts w:ascii="Poppins" w:hAnsi="Poppins" w:cs="Poppins"/>
                                    <w:color w:val="FFFFFF" w:themeColor="background1"/>
                                    <w:lang w:bidi="fr-FR"/>
                                  </w:rPr>
                                  <w:fldChar w:fldCharType="separate"/>
                                </w:r>
                                <w:r w:rsidR="00C87193" w:rsidRPr="0007555C">
                                  <w:rPr>
                                    <w:rFonts w:ascii="Poppins" w:hAnsi="Poppins" w:cs="Poppins"/>
                                    <w:noProof/>
                                    <w:color w:val="FFFFFF" w:themeColor="background1"/>
                                    <w:lang w:bidi="fr-FR"/>
                                  </w:rPr>
                                  <w:t>7</w:t>
                                </w:r>
                                <w:r w:rsidRPr="0007555C">
                                  <w:rPr>
                                    <w:rFonts w:ascii="Poppins" w:hAnsi="Poppins" w:cs="Poppins"/>
                                    <w:color w:val="FFFFFF" w:themeColor="background1"/>
                                    <w:lang w:bidi="fr-FR"/>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B9E371" id="_x0000_t202" coordsize="21600,21600" o:spt="202" path="m,l,21600r21600,l21600,xe">
                    <v:stroke joinstyle="miter"/>
                    <v:path gradientshapeok="t" o:connecttype="rect"/>
                  </v:shapetype>
                  <v:shape id="Zone de texte 20" o:spid="_x0000_s1028" type="#_x0000_t202" style="position:absolute;left:0;text-align:left;margin-left:235.5pt;margin-top:5.3pt;width:64.9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" filled="f" stroked="f" strokeweight=".5pt">
                    <v:textbox inset="0,0,0,0">
                      <w:txbxContent>
                        <w:p w14:paraId="723B56BA" w14:textId="77777777" w:rsidR="00D476F7" w:rsidRPr="0007555C" w:rsidRDefault="00D476F7" w:rsidP="00D476F7">
                          <w:pPr>
                            <w:pStyle w:val="Sous-titre"/>
                            <w:jc w:val="center"/>
                            <w:rPr>
                              <w:rFonts w:ascii="Poppins" w:hAnsi="Poppins" w:cs="Poppins"/>
                              <w:color w:val="FFFFFF" w:themeColor="background1"/>
                            </w:rPr>
                          </w:pPr>
                          <w:r w:rsidRPr="0007555C">
                            <w:rPr>
                              <w:rFonts w:ascii="Poppins" w:hAnsi="Poppins" w:cs="Poppins"/>
                              <w:color w:val="FFFFFF" w:themeColor="background1"/>
                              <w:lang w:bidi="fr-FR"/>
                            </w:rPr>
                            <w:fldChar w:fldCharType="begin"/>
                          </w:r>
                          <w:r w:rsidRPr="0007555C">
                            <w:rPr>
                              <w:rFonts w:ascii="Poppins" w:hAnsi="Poppins" w:cs="Poppins"/>
                              <w:color w:val="FFFFFF" w:themeColor="background1"/>
                              <w:lang w:bidi="fr-FR"/>
                            </w:rPr>
                            <w:instrText xml:space="preserve"> PAGE  \* Arabic  \* MERGEFORMAT </w:instrText>
                          </w:r>
                          <w:r w:rsidRPr="0007555C">
                            <w:rPr>
                              <w:rFonts w:ascii="Poppins" w:hAnsi="Poppins" w:cs="Poppins"/>
                              <w:color w:val="FFFFFF" w:themeColor="background1"/>
                              <w:lang w:bidi="fr-FR"/>
                            </w:rPr>
                            <w:fldChar w:fldCharType="separate"/>
                          </w:r>
                          <w:r w:rsidR="00C87193" w:rsidRPr="0007555C">
                            <w:rPr>
                              <w:rFonts w:ascii="Poppins" w:hAnsi="Poppins" w:cs="Poppins"/>
                              <w:noProof/>
                              <w:color w:val="FFFFFF" w:themeColor="background1"/>
                              <w:lang w:bidi="fr-FR"/>
                            </w:rPr>
                            <w:t>7</w:t>
                          </w:r>
                          <w:r w:rsidRPr="0007555C">
                            <w:rPr>
                              <w:rFonts w:ascii="Poppins" w:hAnsi="Poppins" w:cs="Poppins"/>
                              <w:color w:val="FFFFFF" w:themeColor="background1"/>
                              <w:lang w:bidi="fr-FR"/>
                            </w:rPr>
                            <w:fldChar w:fldCharType="end"/>
                          </w:r>
                        </w:p>
                      </w:txbxContent>
                    </v:textbox>
                  </v:shape>
                </w:pict>
              </mc:Fallback>
            </mc:AlternateContent>
          </w:r>
          <w:r w:rsidR="00C6323A" w:rsidRPr="00C6323A">
            <w:rPr>
              <w:noProof/>
              <w:lang w:bidi="fr-FR"/>
            </w:rPr>
            <mc:AlternateContent>
              <mc:Choice Requires="wps">
                <w:drawing>
                  <wp:inline distT="0" distB="0" distL="0" distR="0" wp14:anchorId="01996437" wp14:editId="2B112479">
                    <wp:extent cx="1191260" cy="398780"/>
                    <wp:effectExtent l="0" t="0" r="8890" b="1270"/>
                    <wp:docPr id="15" name="Rectangle : Coin rogné 15" descr="rectangle coloré"/>
                    <wp:cNvGraphicFramePr/>
                    <a:graphic xmlns:a="http://schemas.openxmlformats.org/drawingml/2006/main">
                      <a:graphicData uri="http://schemas.microsoft.com/office/word/2010/wordprocessingShape">
                        <wps:wsp>
                          <wps:cNvSpPr/>
                          <wps:spPr>
                            <a:xfrm flipH="1" flipV="1">
                              <a:off x="0" y="0"/>
                              <a:ext cx="1191260" cy="398780"/>
                            </a:xfrm>
                            <a:prstGeom prst="snip1Rect">
                              <a:avLst>
                                <a:gd name="adj" fmla="val 50000"/>
                              </a:avLst>
                            </a:prstGeom>
                            <a:solidFill>
                              <a:schemeClr val="tx2"/>
                            </a:solidFill>
                            <a:ln>
                              <a:noFill/>
                            </a:ln>
                          </wps:spPr>
                          <wps:style>
                            <a:lnRef idx="0">
                              <a:scrgbClr r="0" g="0" b="0"/>
                            </a:lnRef>
                            <a:fillRef idx="0">
                              <a:scrgbClr r="0" g="0" b="0"/>
                            </a:fillRef>
                            <a:effectRef idx="0">
                              <a:scrgbClr r="0" g="0" b="0"/>
                            </a:effectRef>
                            <a:fontRef idx="minor">
                              <a:schemeClr val="lt1"/>
                            </a:fontRef>
                          </wps:style>
                          <wps:txbx>
                            <w:txbxContent>
                              <w:p w14:paraId="33D01FA4" w14:textId="77777777" w:rsidR="008759A8" w:rsidRPr="008759A8" w:rsidRDefault="008759A8" w:rsidP="008759A8">
                                <w:pPr>
                                  <w:pStyle w:val="Sous-titre"/>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1996437" id="Rectangle : Coin rogné 15" o:spid="_x0000_s1029" alt="rectangle coloré" style="width:93.8pt;height:31.4pt;flip:x y;visibility:visible;mso-wrap-style:square;mso-left-percent:-10001;mso-top-percent:-10001;mso-position-horizontal:absolute;mso-position-horizontal-relative:char;mso-position-vertical:absolute;mso-position-vertical-relative:line;mso-left-percent:-10001;mso-top-percent:-10001;v-text-anchor:middle" coordsize="1191260,398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" adj="-11796480,,5400" path="m,l991870,r199390,199390l1191260,398780,,398780,,xe" fillcolor="#3a3363 [3215]" stroked="f">
                    <v:stroke joinstyle="miter"/>
                    <v:formulas/>
                    <v:path arrowok="t" o:connecttype="custom" o:connectlocs="0,0;991870,0;1191260,199390;1191260,398780;0,398780;0,0" o:connectangles="0,0,0,0,0,0" textboxrect="0,0,1191260,398780"/>
                    <v:textbox>
                      <w:txbxContent>
                        <w:p w14:paraId="33D01FA4" w14:textId="77777777" w:rsidR="008759A8" w:rsidRPr="008759A8" w:rsidRDefault="008759A8" w:rsidP="008759A8">
                          <w:pPr>
                            <w:pStyle w:val="Sous-titre"/>
                            <w:rPr>
                              <w:color w:val="FFFFFF" w:themeColor="background1"/>
                            </w:rPr>
                          </w:pPr>
                        </w:p>
                      </w:txbxContent>
                    </v:textbox>
                    <w10:anchorlock/>
                  </v:shape>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8501F"/>
    <w:multiLevelType w:val="hybridMultilevel"/>
    <w:tmpl w:val="3C46D2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A37CB4"/>
    <w:multiLevelType w:val="hybridMultilevel"/>
    <w:tmpl w:val="BDE0D5DA"/>
    <w:lvl w:ilvl="0" w:tplc="82E86116">
      <w:numFmt w:val="bullet"/>
      <w:lvlText w:val="-"/>
      <w:lvlJc w:val="left"/>
      <w:pPr>
        <w:ind w:left="720" w:hanging="360"/>
      </w:pPr>
      <w:rPr>
        <w:rFonts w:ascii="Microsoft Sans Serif" w:eastAsiaTheme="minorHAnsi" w:hAnsi="Microsoft Sans Serif" w:cs="Microsoft Sans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5D1BF4"/>
    <w:multiLevelType w:val="hybridMultilevel"/>
    <w:tmpl w:val="FA3ED478"/>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2FB5D86"/>
    <w:multiLevelType w:val="hybridMultilevel"/>
    <w:tmpl w:val="5FE2B3F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7124E81"/>
    <w:multiLevelType w:val="hybridMultilevel"/>
    <w:tmpl w:val="05D2AB56"/>
    <w:lvl w:ilvl="0" w:tplc="B3E296B8">
      <w:numFmt w:val="bullet"/>
      <w:lvlText w:val="-"/>
      <w:lvlJc w:val="left"/>
      <w:pPr>
        <w:ind w:left="720" w:hanging="360"/>
      </w:pPr>
      <w:rPr>
        <w:rFonts w:ascii="Poppins" w:eastAsiaTheme="minorHAnsi" w:hAnsi="Poppins" w:cs="Poppins" w:hint="default"/>
        <w:b/>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4E303A"/>
    <w:multiLevelType w:val="hybridMultilevel"/>
    <w:tmpl w:val="57BEAB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3C32B9D"/>
    <w:multiLevelType w:val="hybridMultilevel"/>
    <w:tmpl w:val="6614790A"/>
    <w:lvl w:ilvl="0" w:tplc="EAB6DB1A">
      <w:start w:val="1"/>
      <w:numFmt w:val="bullet"/>
      <w:pStyle w:val="Listenumros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5334062"/>
    <w:multiLevelType w:val="hybridMultilevel"/>
    <w:tmpl w:val="4314DF4C"/>
    <w:lvl w:ilvl="0" w:tplc="82E86116">
      <w:numFmt w:val="bullet"/>
      <w:lvlText w:val="-"/>
      <w:lvlJc w:val="left"/>
      <w:pPr>
        <w:ind w:left="720" w:hanging="360"/>
      </w:pPr>
      <w:rPr>
        <w:rFonts w:ascii="Microsoft Sans Serif" w:eastAsiaTheme="minorHAnsi" w:hAnsi="Microsoft Sans Serif" w:cs="Microsoft Sans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A7F0C46"/>
    <w:multiLevelType w:val="hybridMultilevel"/>
    <w:tmpl w:val="266420CA"/>
    <w:lvl w:ilvl="0" w:tplc="82E86116">
      <w:numFmt w:val="bullet"/>
      <w:lvlText w:val="-"/>
      <w:lvlJc w:val="left"/>
      <w:pPr>
        <w:ind w:left="720" w:hanging="360"/>
      </w:pPr>
      <w:rPr>
        <w:rFonts w:ascii="Microsoft Sans Serif" w:eastAsiaTheme="minorHAnsi" w:hAnsi="Microsoft Sans Serif" w:cs="Microsoft Sans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B8A04FA"/>
    <w:multiLevelType w:val="hybridMultilevel"/>
    <w:tmpl w:val="48CE9748"/>
    <w:lvl w:ilvl="0" w:tplc="82E86116">
      <w:numFmt w:val="bullet"/>
      <w:lvlText w:val="-"/>
      <w:lvlJc w:val="left"/>
      <w:pPr>
        <w:ind w:left="720" w:hanging="360"/>
      </w:pPr>
      <w:rPr>
        <w:rFonts w:ascii="Microsoft Sans Serif" w:eastAsiaTheme="minorHAnsi" w:hAnsi="Microsoft Sans Serif" w:cs="Microsoft Sans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16B60BE"/>
    <w:multiLevelType w:val="hybridMultilevel"/>
    <w:tmpl w:val="C82273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26841DC"/>
    <w:multiLevelType w:val="hybridMultilevel"/>
    <w:tmpl w:val="A6A0B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6683FC9"/>
    <w:multiLevelType w:val="hybridMultilevel"/>
    <w:tmpl w:val="65FE57A4"/>
    <w:lvl w:ilvl="0" w:tplc="82E86116">
      <w:numFmt w:val="bullet"/>
      <w:lvlText w:val="-"/>
      <w:lvlJc w:val="left"/>
      <w:pPr>
        <w:ind w:left="1080" w:hanging="360"/>
      </w:pPr>
      <w:rPr>
        <w:rFonts w:ascii="Microsoft Sans Serif" w:eastAsiaTheme="minorHAnsi" w:hAnsi="Microsoft Sans Serif" w:cs="Microsoft Sans Serif"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4C4D63F7"/>
    <w:multiLevelType w:val="hybridMultilevel"/>
    <w:tmpl w:val="7E761422"/>
    <w:lvl w:ilvl="0" w:tplc="B5F02CF0">
      <w:start w:val="1"/>
      <w:numFmt w:val="bullet"/>
      <w:lvlText w:val="-"/>
      <w:lvlJc w:val="left"/>
      <w:pPr>
        <w:ind w:left="720" w:hanging="360"/>
      </w:pPr>
      <w:rPr>
        <w:rFonts w:ascii="Poppins" w:eastAsiaTheme="minorHAnsi" w:hAnsi="Poppins" w:cs="Poppins" w:hint="default"/>
        <w:b/>
        <w:bCs w:val="0"/>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1590554"/>
    <w:multiLevelType w:val="hybridMultilevel"/>
    <w:tmpl w:val="40F4544C"/>
    <w:lvl w:ilvl="0" w:tplc="82E86116">
      <w:numFmt w:val="bullet"/>
      <w:lvlText w:val="-"/>
      <w:lvlJc w:val="left"/>
      <w:pPr>
        <w:ind w:left="1080" w:hanging="360"/>
      </w:pPr>
      <w:rPr>
        <w:rFonts w:ascii="Microsoft Sans Serif" w:eastAsiaTheme="minorHAnsi" w:hAnsi="Microsoft Sans Serif" w:cs="Microsoft Sans Serif"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517B303B"/>
    <w:multiLevelType w:val="hybridMultilevel"/>
    <w:tmpl w:val="38FEC3E0"/>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6346027"/>
    <w:multiLevelType w:val="hybridMultilevel"/>
    <w:tmpl w:val="E1FCFC2E"/>
    <w:lvl w:ilvl="0" w:tplc="82E86116">
      <w:numFmt w:val="bullet"/>
      <w:lvlText w:val="-"/>
      <w:lvlJc w:val="left"/>
      <w:pPr>
        <w:ind w:left="720" w:hanging="360"/>
      </w:pPr>
      <w:rPr>
        <w:rFonts w:ascii="Microsoft Sans Serif" w:eastAsiaTheme="minorHAnsi" w:hAnsi="Microsoft Sans Serif" w:cs="Microsoft Sans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7D833B8"/>
    <w:multiLevelType w:val="hybridMultilevel"/>
    <w:tmpl w:val="61AC75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BD8355C"/>
    <w:multiLevelType w:val="hybridMultilevel"/>
    <w:tmpl w:val="B3D6C5FA"/>
    <w:lvl w:ilvl="0" w:tplc="82E86116">
      <w:numFmt w:val="bullet"/>
      <w:lvlText w:val="-"/>
      <w:lvlJc w:val="left"/>
      <w:pPr>
        <w:ind w:left="1080" w:hanging="360"/>
      </w:pPr>
      <w:rPr>
        <w:rFonts w:ascii="Microsoft Sans Serif" w:eastAsiaTheme="minorHAnsi" w:hAnsi="Microsoft Sans Serif" w:cs="Microsoft Sans Serif"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5C09216F"/>
    <w:multiLevelType w:val="hybridMultilevel"/>
    <w:tmpl w:val="685E73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E2A3026"/>
    <w:multiLevelType w:val="hybridMultilevel"/>
    <w:tmpl w:val="C8A61A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05C6AFB"/>
    <w:multiLevelType w:val="hybridMultilevel"/>
    <w:tmpl w:val="DF40416C"/>
    <w:lvl w:ilvl="0" w:tplc="82E86116">
      <w:numFmt w:val="bullet"/>
      <w:lvlText w:val="-"/>
      <w:lvlJc w:val="left"/>
      <w:pPr>
        <w:ind w:left="720" w:hanging="360"/>
      </w:pPr>
      <w:rPr>
        <w:rFonts w:ascii="Microsoft Sans Serif" w:eastAsiaTheme="minorHAnsi" w:hAnsi="Microsoft Sans Serif" w:cs="Microsoft Sans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17C14EB"/>
    <w:multiLevelType w:val="multilevel"/>
    <w:tmpl w:val="B0B20D5A"/>
    <w:lvl w:ilvl="0">
      <w:start w:val="1"/>
      <w:numFmt w:val="bullet"/>
      <w:pStyle w:val="Listepuces"/>
      <w:lvlText w:val=""/>
      <w:lvlJc w:val="left"/>
      <w:pPr>
        <w:ind w:left="360" w:hanging="360"/>
      </w:pPr>
      <w:rPr>
        <w:rFonts w:ascii="Symbol" w:hAnsi="Symbol" w:hint="default"/>
        <w:color w:val="F3D569" w:themeColor="accent1"/>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23" w15:restartNumberingAfterBreak="0">
    <w:nsid w:val="654851AD"/>
    <w:multiLevelType w:val="hybridMultilevel"/>
    <w:tmpl w:val="471A09EE"/>
    <w:lvl w:ilvl="0" w:tplc="82E86116">
      <w:numFmt w:val="bullet"/>
      <w:lvlText w:val="-"/>
      <w:lvlJc w:val="left"/>
      <w:pPr>
        <w:ind w:left="720" w:hanging="360"/>
      </w:pPr>
      <w:rPr>
        <w:rFonts w:ascii="Microsoft Sans Serif" w:eastAsiaTheme="minorHAnsi" w:hAnsi="Microsoft Sans Serif" w:cs="Microsoft Sans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5D556F9"/>
    <w:multiLevelType w:val="hybridMultilevel"/>
    <w:tmpl w:val="CB760CC6"/>
    <w:lvl w:ilvl="0" w:tplc="82E86116">
      <w:numFmt w:val="bullet"/>
      <w:lvlText w:val="-"/>
      <w:lvlJc w:val="left"/>
      <w:pPr>
        <w:ind w:left="720" w:hanging="360"/>
      </w:pPr>
      <w:rPr>
        <w:rFonts w:ascii="Microsoft Sans Serif" w:eastAsiaTheme="minorHAnsi" w:hAnsi="Microsoft Sans Serif" w:cs="Microsoft Sans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631352A"/>
    <w:multiLevelType w:val="hybridMultilevel"/>
    <w:tmpl w:val="741AA856"/>
    <w:lvl w:ilvl="0" w:tplc="040C0001">
      <w:start w:val="1"/>
      <w:numFmt w:val="bullet"/>
      <w:lvlText w:val=""/>
      <w:lvlJc w:val="left"/>
      <w:pPr>
        <w:ind w:left="720" w:hanging="360"/>
      </w:pPr>
      <w:rPr>
        <w:rFonts w:ascii="Symbol" w:hAnsi="Symbol" w:hint="default"/>
        <w:b/>
        <w:bCs w:val="0"/>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A0C0A4D"/>
    <w:multiLevelType w:val="hybridMultilevel"/>
    <w:tmpl w:val="BEFC7CCC"/>
    <w:lvl w:ilvl="0" w:tplc="82E86116">
      <w:numFmt w:val="bullet"/>
      <w:lvlText w:val="-"/>
      <w:lvlJc w:val="left"/>
      <w:pPr>
        <w:ind w:left="1080" w:hanging="360"/>
      </w:pPr>
      <w:rPr>
        <w:rFonts w:ascii="Microsoft Sans Serif" w:eastAsiaTheme="minorHAnsi" w:hAnsi="Microsoft Sans Serif" w:cs="Microsoft Sans Serif"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15:restartNumberingAfterBreak="0">
    <w:nsid w:val="6D0935AA"/>
    <w:multiLevelType w:val="hybridMultilevel"/>
    <w:tmpl w:val="E5C692A0"/>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DA80F28"/>
    <w:multiLevelType w:val="hybridMultilevel"/>
    <w:tmpl w:val="CAE8BA06"/>
    <w:lvl w:ilvl="0" w:tplc="82E86116">
      <w:numFmt w:val="bullet"/>
      <w:lvlText w:val="-"/>
      <w:lvlJc w:val="left"/>
      <w:pPr>
        <w:ind w:left="720" w:hanging="360"/>
      </w:pPr>
      <w:rPr>
        <w:rFonts w:ascii="Microsoft Sans Serif" w:eastAsiaTheme="minorHAnsi" w:hAnsi="Microsoft Sans Serif" w:cs="Microsoft Sans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EF15F53"/>
    <w:multiLevelType w:val="hybridMultilevel"/>
    <w:tmpl w:val="DB1C7C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F211AE2"/>
    <w:multiLevelType w:val="hybridMultilevel"/>
    <w:tmpl w:val="DD407BF4"/>
    <w:lvl w:ilvl="0" w:tplc="E51A9C3E">
      <w:numFmt w:val="bullet"/>
      <w:lvlText w:val="-"/>
      <w:lvlJc w:val="left"/>
      <w:pPr>
        <w:ind w:left="720" w:hanging="360"/>
      </w:pPr>
      <w:rPr>
        <w:rFonts w:ascii="Poppins" w:eastAsiaTheme="minorHAnsi" w:hAnsi="Poppins" w:cs="Poppins" w:hint="default"/>
        <w:b/>
        <w:bCs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81C2D6E"/>
    <w:multiLevelType w:val="hybridMultilevel"/>
    <w:tmpl w:val="018EF46A"/>
    <w:lvl w:ilvl="0" w:tplc="82E86116">
      <w:numFmt w:val="bullet"/>
      <w:lvlText w:val="-"/>
      <w:lvlJc w:val="left"/>
      <w:pPr>
        <w:ind w:left="720" w:hanging="360"/>
      </w:pPr>
      <w:rPr>
        <w:rFonts w:ascii="Microsoft Sans Serif" w:eastAsiaTheme="minorHAnsi" w:hAnsi="Microsoft Sans Serif" w:cs="Microsoft Sans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740980900">
    <w:abstractNumId w:val="22"/>
  </w:num>
  <w:num w:numId="2" w16cid:durableId="994917101">
    <w:abstractNumId w:val="6"/>
  </w:num>
  <w:num w:numId="3" w16cid:durableId="1717849178">
    <w:abstractNumId w:val="4"/>
  </w:num>
  <w:num w:numId="4" w16cid:durableId="2101177773">
    <w:abstractNumId w:val="13"/>
  </w:num>
  <w:num w:numId="5" w16cid:durableId="1840150887">
    <w:abstractNumId w:val="11"/>
  </w:num>
  <w:num w:numId="6" w16cid:durableId="115877244">
    <w:abstractNumId w:val="10"/>
  </w:num>
  <w:num w:numId="7" w16cid:durableId="1879783433">
    <w:abstractNumId w:val="30"/>
  </w:num>
  <w:num w:numId="8" w16cid:durableId="28386068">
    <w:abstractNumId w:val="19"/>
  </w:num>
  <w:num w:numId="9" w16cid:durableId="636643942">
    <w:abstractNumId w:val="5"/>
  </w:num>
  <w:num w:numId="10" w16cid:durableId="412821103">
    <w:abstractNumId w:val="7"/>
  </w:num>
  <w:num w:numId="11" w16cid:durableId="1230192827">
    <w:abstractNumId w:val="1"/>
  </w:num>
  <w:num w:numId="12" w16cid:durableId="1554460802">
    <w:abstractNumId w:val="8"/>
  </w:num>
  <w:num w:numId="13" w16cid:durableId="1172256547">
    <w:abstractNumId w:val="24"/>
  </w:num>
  <w:num w:numId="14" w16cid:durableId="1118723008">
    <w:abstractNumId w:val="9"/>
  </w:num>
  <w:num w:numId="15" w16cid:durableId="1277249633">
    <w:abstractNumId w:val="28"/>
  </w:num>
  <w:num w:numId="16" w16cid:durableId="153032410">
    <w:abstractNumId w:val="21"/>
  </w:num>
  <w:num w:numId="17" w16cid:durableId="242762204">
    <w:abstractNumId w:val="17"/>
  </w:num>
  <w:num w:numId="18" w16cid:durableId="1487360505">
    <w:abstractNumId w:val="31"/>
  </w:num>
  <w:num w:numId="19" w16cid:durableId="1440174091">
    <w:abstractNumId w:val="26"/>
  </w:num>
  <w:num w:numId="20" w16cid:durableId="661277689">
    <w:abstractNumId w:val="12"/>
  </w:num>
  <w:num w:numId="21" w16cid:durableId="1008559006">
    <w:abstractNumId w:val="29"/>
  </w:num>
  <w:num w:numId="22" w16cid:durableId="1209534317">
    <w:abstractNumId w:val="0"/>
  </w:num>
  <w:num w:numId="23" w16cid:durableId="429274429">
    <w:abstractNumId w:val="14"/>
  </w:num>
  <w:num w:numId="24" w16cid:durableId="681857368">
    <w:abstractNumId w:val="18"/>
  </w:num>
  <w:num w:numId="25" w16cid:durableId="1008865967">
    <w:abstractNumId w:val="23"/>
  </w:num>
  <w:num w:numId="26" w16cid:durableId="495732178">
    <w:abstractNumId w:val="20"/>
  </w:num>
  <w:num w:numId="27" w16cid:durableId="691954335">
    <w:abstractNumId w:val="3"/>
  </w:num>
  <w:num w:numId="28" w16cid:durableId="1148281827">
    <w:abstractNumId w:val="16"/>
  </w:num>
  <w:num w:numId="29" w16cid:durableId="1551764713">
    <w:abstractNumId w:val="25"/>
  </w:num>
  <w:num w:numId="30" w16cid:durableId="1767000408">
    <w:abstractNumId w:val="27"/>
  </w:num>
  <w:num w:numId="31" w16cid:durableId="1938979204">
    <w:abstractNumId w:val="15"/>
  </w:num>
  <w:num w:numId="32" w16cid:durableId="325745324">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3"/>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5AF"/>
    <w:rsid w:val="00002A9D"/>
    <w:rsid w:val="00002D75"/>
    <w:rsid w:val="000068AC"/>
    <w:rsid w:val="00006958"/>
    <w:rsid w:val="00010282"/>
    <w:rsid w:val="00010A02"/>
    <w:rsid w:val="00016B9E"/>
    <w:rsid w:val="0002111D"/>
    <w:rsid w:val="00041FF8"/>
    <w:rsid w:val="00046B2E"/>
    <w:rsid w:val="000515B0"/>
    <w:rsid w:val="00055239"/>
    <w:rsid w:val="00063DA6"/>
    <w:rsid w:val="00064432"/>
    <w:rsid w:val="0007555C"/>
    <w:rsid w:val="00077FA2"/>
    <w:rsid w:val="000820F6"/>
    <w:rsid w:val="00082C1A"/>
    <w:rsid w:val="00083FF9"/>
    <w:rsid w:val="000A148A"/>
    <w:rsid w:val="000A1FA5"/>
    <w:rsid w:val="000A49D6"/>
    <w:rsid w:val="000B3B6D"/>
    <w:rsid w:val="000B63FD"/>
    <w:rsid w:val="000D2CAC"/>
    <w:rsid w:val="000D378C"/>
    <w:rsid w:val="000E5EF8"/>
    <w:rsid w:val="000F039D"/>
    <w:rsid w:val="000F0647"/>
    <w:rsid w:val="000F5B4F"/>
    <w:rsid w:val="000F6EED"/>
    <w:rsid w:val="001113FE"/>
    <w:rsid w:val="00126736"/>
    <w:rsid w:val="00134A90"/>
    <w:rsid w:val="00134B81"/>
    <w:rsid w:val="00144172"/>
    <w:rsid w:val="001473F9"/>
    <w:rsid w:val="00150B03"/>
    <w:rsid w:val="00151180"/>
    <w:rsid w:val="00166E3A"/>
    <w:rsid w:val="001725DA"/>
    <w:rsid w:val="00184B35"/>
    <w:rsid w:val="001865F2"/>
    <w:rsid w:val="001920E1"/>
    <w:rsid w:val="001A0E1E"/>
    <w:rsid w:val="001A0EA5"/>
    <w:rsid w:val="001B3D58"/>
    <w:rsid w:val="001D413B"/>
    <w:rsid w:val="001D6919"/>
    <w:rsid w:val="001E59F3"/>
    <w:rsid w:val="001E5A6E"/>
    <w:rsid w:val="001E5AE3"/>
    <w:rsid w:val="001F59A1"/>
    <w:rsid w:val="001F5A62"/>
    <w:rsid w:val="00203CA2"/>
    <w:rsid w:val="002063EE"/>
    <w:rsid w:val="00206654"/>
    <w:rsid w:val="00210906"/>
    <w:rsid w:val="002120E1"/>
    <w:rsid w:val="00224E01"/>
    <w:rsid w:val="00226FF2"/>
    <w:rsid w:val="00232A76"/>
    <w:rsid w:val="00242697"/>
    <w:rsid w:val="00254C8D"/>
    <w:rsid w:val="002808A6"/>
    <w:rsid w:val="002838DE"/>
    <w:rsid w:val="0029572B"/>
    <w:rsid w:val="002A6D2F"/>
    <w:rsid w:val="002B1D40"/>
    <w:rsid w:val="002B5C3C"/>
    <w:rsid w:val="002B64F4"/>
    <w:rsid w:val="002C4B07"/>
    <w:rsid w:val="002C5447"/>
    <w:rsid w:val="002E15AC"/>
    <w:rsid w:val="002E4FDA"/>
    <w:rsid w:val="002F393A"/>
    <w:rsid w:val="002F7DE9"/>
    <w:rsid w:val="00306A9C"/>
    <w:rsid w:val="0030716A"/>
    <w:rsid w:val="00315DC1"/>
    <w:rsid w:val="003169EF"/>
    <w:rsid w:val="00321B70"/>
    <w:rsid w:val="00330665"/>
    <w:rsid w:val="00342438"/>
    <w:rsid w:val="00343F97"/>
    <w:rsid w:val="00346AF0"/>
    <w:rsid w:val="00361A8F"/>
    <w:rsid w:val="00364C54"/>
    <w:rsid w:val="003658E7"/>
    <w:rsid w:val="003724DC"/>
    <w:rsid w:val="00377F8C"/>
    <w:rsid w:val="00381AC5"/>
    <w:rsid w:val="003842DE"/>
    <w:rsid w:val="003A0B50"/>
    <w:rsid w:val="003A34C7"/>
    <w:rsid w:val="003C3CF5"/>
    <w:rsid w:val="003D11AA"/>
    <w:rsid w:val="003D4735"/>
    <w:rsid w:val="003D7CAA"/>
    <w:rsid w:val="003E23DB"/>
    <w:rsid w:val="003F3157"/>
    <w:rsid w:val="003F429C"/>
    <w:rsid w:val="003F4BC3"/>
    <w:rsid w:val="004037A4"/>
    <w:rsid w:val="00406430"/>
    <w:rsid w:val="004224C5"/>
    <w:rsid w:val="004228F8"/>
    <w:rsid w:val="004232AD"/>
    <w:rsid w:val="004241F7"/>
    <w:rsid w:val="00430D71"/>
    <w:rsid w:val="004320CE"/>
    <w:rsid w:val="00432F5C"/>
    <w:rsid w:val="00436305"/>
    <w:rsid w:val="0044411A"/>
    <w:rsid w:val="00445121"/>
    <w:rsid w:val="0045386A"/>
    <w:rsid w:val="0045768C"/>
    <w:rsid w:val="00484D45"/>
    <w:rsid w:val="00484D6E"/>
    <w:rsid w:val="00485A35"/>
    <w:rsid w:val="004906D8"/>
    <w:rsid w:val="0049230E"/>
    <w:rsid w:val="00496B74"/>
    <w:rsid w:val="004A05EB"/>
    <w:rsid w:val="004B1237"/>
    <w:rsid w:val="004C02CE"/>
    <w:rsid w:val="004D249A"/>
    <w:rsid w:val="004D567F"/>
    <w:rsid w:val="004E2972"/>
    <w:rsid w:val="004E3CD9"/>
    <w:rsid w:val="004E455A"/>
    <w:rsid w:val="005064E3"/>
    <w:rsid w:val="00513DAE"/>
    <w:rsid w:val="00517D55"/>
    <w:rsid w:val="0052766A"/>
    <w:rsid w:val="005345F4"/>
    <w:rsid w:val="00544C24"/>
    <w:rsid w:val="005453D4"/>
    <w:rsid w:val="0055438E"/>
    <w:rsid w:val="005554E7"/>
    <w:rsid w:val="00573ABE"/>
    <w:rsid w:val="00577305"/>
    <w:rsid w:val="00590EA4"/>
    <w:rsid w:val="005939FB"/>
    <w:rsid w:val="00594101"/>
    <w:rsid w:val="0059768B"/>
    <w:rsid w:val="00597B18"/>
    <w:rsid w:val="005B0647"/>
    <w:rsid w:val="005C2E0B"/>
    <w:rsid w:val="005D2623"/>
    <w:rsid w:val="005F0CE0"/>
    <w:rsid w:val="005F3331"/>
    <w:rsid w:val="00603A76"/>
    <w:rsid w:val="00611814"/>
    <w:rsid w:val="0061614C"/>
    <w:rsid w:val="006312EA"/>
    <w:rsid w:val="00635D86"/>
    <w:rsid w:val="00644E0D"/>
    <w:rsid w:val="00647844"/>
    <w:rsid w:val="006566D4"/>
    <w:rsid w:val="00660FD8"/>
    <w:rsid w:val="00677F12"/>
    <w:rsid w:val="00682BED"/>
    <w:rsid w:val="00683D56"/>
    <w:rsid w:val="00684FA5"/>
    <w:rsid w:val="00691D2B"/>
    <w:rsid w:val="006960FA"/>
    <w:rsid w:val="0069642A"/>
    <w:rsid w:val="006A1897"/>
    <w:rsid w:val="006A38C6"/>
    <w:rsid w:val="006C3CDC"/>
    <w:rsid w:val="006C70EC"/>
    <w:rsid w:val="006D7F11"/>
    <w:rsid w:val="006E4DF4"/>
    <w:rsid w:val="006F30E6"/>
    <w:rsid w:val="006F5E4F"/>
    <w:rsid w:val="006F6E84"/>
    <w:rsid w:val="006F7E44"/>
    <w:rsid w:val="00714BA8"/>
    <w:rsid w:val="00714F13"/>
    <w:rsid w:val="00726784"/>
    <w:rsid w:val="00730492"/>
    <w:rsid w:val="007313FA"/>
    <w:rsid w:val="0073240E"/>
    <w:rsid w:val="00735386"/>
    <w:rsid w:val="00737794"/>
    <w:rsid w:val="00743607"/>
    <w:rsid w:val="00760843"/>
    <w:rsid w:val="0077081E"/>
    <w:rsid w:val="00781DEB"/>
    <w:rsid w:val="0079045F"/>
    <w:rsid w:val="0079266C"/>
    <w:rsid w:val="00796554"/>
    <w:rsid w:val="007B0DFA"/>
    <w:rsid w:val="007B0FB2"/>
    <w:rsid w:val="007C283A"/>
    <w:rsid w:val="007C7FFB"/>
    <w:rsid w:val="007E0E1E"/>
    <w:rsid w:val="007E44D0"/>
    <w:rsid w:val="007E5E59"/>
    <w:rsid w:val="00823D33"/>
    <w:rsid w:val="00825B1A"/>
    <w:rsid w:val="00826C02"/>
    <w:rsid w:val="00856C0D"/>
    <w:rsid w:val="00863B93"/>
    <w:rsid w:val="008759A8"/>
    <w:rsid w:val="00875E2C"/>
    <w:rsid w:val="0088437C"/>
    <w:rsid w:val="0088465A"/>
    <w:rsid w:val="0088537C"/>
    <w:rsid w:val="008A19FD"/>
    <w:rsid w:val="008A3827"/>
    <w:rsid w:val="008A5F98"/>
    <w:rsid w:val="008A6435"/>
    <w:rsid w:val="008A6CCB"/>
    <w:rsid w:val="008A77AD"/>
    <w:rsid w:val="008B0DC1"/>
    <w:rsid w:val="008B3A3D"/>
    <w:rsid w:val="008B3A94"/>
    <w:rsid w:val="008B46AB"/>
    <w:rsid w:val="008C22E4"/>
    <w:rsid w:val="008D1C87"/>
    <w:rsid w:val="008E3879"/>
    <w:rsid w:val="008E707B"/>
    <w:rsid w:val="008F0FED"/>
    <w:rsid w:val="008F6D12"/>
    <w:rsid w:val="00900840"/>
    <w:rsid w:val="00911CD5"/>
    <w:rsid w:val="009136D8"/>
    <w:rsid w:val="0091535E"/>
    <w:rsid w:val="009210A6"/>
    <w:rsid w:val="00924378"/>
    <w:rsid w:val="00924FF1"/>
    <w:rsid w:val="00933F5D"/>
    <w:rsid w:val="009406DA"/>
    <w:rsid w:val="00944D7A"/>
    <w:rsid w:val="0096389E"/>
    <w:rsid w:val="00964C88"/>
    <w:rsid w:val="00965922"/>
    <w:rsid w:val="009660BF"/>
    <w:rsid w:val="0096651D"/>
    <w:rsid w:val="009733B5"/>
    <w:rsid w:val="009767DF"/>
    <w:rsid w:val="00981242"/>
    <w:rsid w:val="00997DB2"/>
    <w:rsid w:val="009A0F76"/>
    <w:rsid w:val="009A10B9"/>
    <w:rsid w:val="009A36DD"/>
    <w:rsid w:val="009B0A3F"/>
    <w:rsid w:val="009B3822"/>
    <w:rsid w:val="009B791A"/>
    <w:rsid w:val="009D0319"/>
    <w:rsid w:val="009E0C59"/>
    <w:rsid w:val="009E3207"/>
    <w:rsid w:val="009E4195"/>
    <w:rsid w:val="009E7768"/>
    <w:rsid w:val="009F1C69"/>
    <w:rsid w:val="009F1FEA"/>
    <w:rsid w:val="00A023B4"/>
    <w:rsid w:val="00A03BCD"/>
    <w:rsid w:val="00A07C0E"/>
    <w:rsid w:val="00A127FC"/>
    <w:rsid w:val="00A15763"/>
    <w:rsid w:val="00A20194"/>
    <w:rsid w:val="00A24B46"/>
    <w:rsid w:val="00A24E43"/>
    <w:rsid w:val="00A25807"/>
    <w:rsid w:val="00A25829"/>
    <w:rsid w:val="00A26A9D"/>
    <w:rsid w:val="00A3154B"/>
    <w:rsid w:val="00A33345"/>
    <w:rsid w:val="00A364A7"/>
    <w:rsid w:val="00A369D5"/>
    <w:rsid w:val="00A45B66"/>
    <w:rsid w:val="00A51006"/>
    <w:rsid w:val="00A60A8D"/>
    <w:rsid w:val="00A67400"/>
    <w:rsid w:val="00A7217A"/>
    <w:rsid w:val="00A75B03"/>
    <w:rsid w:val="00A86068"/>
    <w:rsid w:val="00A90729"/>
    <w:rsid w:val="00A90F9D"/>
    <w:rsid w:val="00A91D75"/>
    <w:rsid w:val="00A923D0"/>
    <w:rsid w:val="00AC343A"/>
    <w:rsid w:val="00AC7492"/>
    <w:rsid w:val="00AE2160"/>
    <w:rsid w:val="00AE3088"/>
    <w:rsid w:val="00AE3A1E"/>
    <w:rsid w:val="00AE49D0"/>
    <w:rsid w:val="00AF17DF"/>
    <w:rsid w:val="00AF1FA3"/>
    <w:rsid w:val="00AF3282"/>
    <w:rsid w:val="00B01F18"/>
    <w:rsid w:val="00B03A60"/>
    <w:rsid w:val="00B124D1"/>
    <w:rsid w:val="00B136D0"/>
    <w:rsid w:val="00B140F0"/>
    <w:rsid w:val="00B23922"/>
    <w:rsid w:val="00B27D57"/>
    <w:rsid w:val="00B362DC"/>
    <w:rsid w:val="00B53D19"/>
    <w:rsid w:val="00B552AC"/>
    <w:rsid w:val="00B64605"/>
    <w:rsid w:val="00B67DBA"/>
    <w:rsid w:val="00B93304"/>
    <w:rsid w:val="00B9416A"/>
    <w:rsid w:val="00BA1781"/>
    <w:rsid w:val="00BA273F"/>
    <w:rsid w:val="00BB3365"/>
    <w:rsid w:val="00BB5472"/>
    <w:rsid w:val="00BF2B90"/>
    <w:rsid w:val="00BF5C04"/>
    <w:rsid w:val="00C06231"/>
    <w:rsid w:val="00C169A0"/>
    <w:rsid w:val="00C16A70"/>
    <w:rsid w:val="00C27C17"/>
    <w:rsid w:val="00C3296C"/>
    <w:rsid w:val="00C372EA"/>
    <w:rsid w:val="00C436D5"/>
    <w:rsid w:val="00C47DBE"/>
    <w:rsid w:val="00C50FEA"/>
    <w:rsid w:val="00C55BFA"/>
    <w:rsid w:val="00C6323A"/>
    <w:rsid w:val="00C70E53"/>
    <w:rsid w:val="00C80232"/>
    <w:rsid w:val="00C81A23"/>
    <w:rsid w:val="00C85017"/>
    <w:rsid w:val="00C87193"/>
    <w:rsid w:val="00C9190E"/>
    <w:rsid w:val="00CA0546"/>
    <w:rsid w:val="00CA6834"/>
    <w:rsid w:val="00CB27A1"/>
    <w:rsid w:val="00CB27DA"/>
    <w:rsid w:val="00CD1B41"/>
    <w:rsid w:val="00CD326D"/>
    <w:rsid w:val="00CE03E4"/>
    <w:rsid w:val="00CE63EE"/>
    <w:rsid w:val="00CF3A45"/>
    <w:rsid w:val="00D02956"/>
    <w:rsid w:val="00D04415"/>
    <w:rsid w:val="00D04B50"/>
    <w:rsid w:val="00D0758C"/>
    <w:rsid w:val="00D14B8F"/>
    <w:rsid w:val="00D15994"/>
    <w:rsid w:val="00D239D0"/>
    <w:rsid w:val="00D270E4"/>
    <w:rsid w:val="00D332B7"/>
    <w:rsid w:val="00D34B06"/>
    <w:rsid w:val="00D42BE7"/>
    <w:rsid w:val="00D476F7"/>
    <w:rsid w:val="00D5057B"/>
    <w:rsid w:val="00D51963"/>
    <w:rsid w:val="00D52BC0"/>
    <w:rsid w:val="00D55CBC"/>
    <w:rsid w:val="00D5672B"/>
    <w:rsid w:val="00D573CA"/>
    <w:rsid w:val="00D62EF5"/>
    <w:rsid w:val="00D7391C"/>
    <w:rsid w:val="00D8631A"/>
    <w:rsid w:val="00D87CD8"/>
    <w:rsid w:val="00D87EE3"/>
    <w:rsid w:val="00D93E2E"/>
    <w:rsid w:val="00DA757C"/>
    <w:rsid w:val="00DB3993"/>
    <w:rsid w:val="00DB4745"/>
    <w:rsid w:val="00DC4B7B"/>
    <w:rsid w:val="00DD17AA"/>
    <w:rsid w:val="00DD5B79"/>
    <w:rsid w:val="00DD654B"/>
    <w:rsid w:val="00DF1CFA"/>
    <w:rsid w:val="00E05C41"/>
    <w:rsid w:val="00E13C99"/>
    <w:rsid w:val="00E13F80"/>
    <w:rsid w:val="00E20AE5"/>
    <w:rsid w:val="00E307A1"/>
    <w:rsid w:val="00E346C4"/>
    <w:rsid w:val="00E40316"/>
    <w:rsid w:val="00E45FFD"/>
    <w:rsid w:val="00E514D5"/>
    <w:rsid w:val="00E523C3"/>
    <w:rsid w:val="00E5388E"/>
    <w:rsid w:val="00E55B65"/>
    <w:rsid w:val="00E6016B"/>
    <w:rsid w:val="00E70F53"/>
    <w:rsid w:val="00E768E7"/>
    <w:rsid w:val="00E90EC7"/>
    <w:rsid w:val="00E94B95"/>
    <w:rsid w:val="00EA53F1"/>
    <w:rsid w:val="00EB7954"/>
    <w:rsid w:val="00EC07AE"/>
    <w:rsid w:val="00EC1E02"/>
    <w:rsid w:val="00EC31FA"/>
    <w:rsid w:val="00ED365A"/>
    <w:rsid w:val="00ED6905"/>
    <w:rsid w:val="00EE45A7"/>
    <w:rsid w:val="00EE5974"/>
    <w:rsid w:val="00EF0F5E"/>
    <w:rsid w:val="00EF51A7"/>
    <w:rsid w:val="00EF64C7"/>
    <w:rsid w:val="00F0151A"/>
    <w:rsid w:val="00F04751"/>
    <w:rsid w:val="00F0642A"/>
    <w:rsid w:val="00F12B94"/>
    <w:rsid w:val="00F2256C"/>
    <w:rsid w:val="00F276CB"/>
    <w:rsid w:val="00F31EA1"/>
    <w:rsid w:val="00F322D8"/>
    <w:rsid w:val="00F405C2"/>
    <w:rsid w:val="00F420B6"/>
    <w:rsid w:val="00F43E69"/>
    <w:rsid w:val="00F45C2D"/>
    <w:rsid w:val="00F56A69"/>
    <w:rsid w:val="00F6012A"/>
    <w:rsid w:val="00F6323D"/>
    <w:rsid w:val="00F7108A"/>
    <w:rsid w:val="00F85F4B"/>
    <w:rsid w:val="00F90114"/>
    <w:rsid w:val="00F92C4F"/>
    <w:rsid w:val="00F9373C"/>
    <w:rsid w:val="00FA2E33"/>
    <w:rsid w:val="00FB1061"/>
    <w:rsid w:val="00FC0BC8"/>
    <w:rsid w:val="00FE0D74"/>
    <w:rsid w:val="00FE3D2C"/>
    <w:rsid w:val="00FE55AF"/>
    <w:rsid w:val="00FF4AFE"/>
    <w:rsid w:val="00FF6C5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C01FBE8"/>
  <w15:docId w15:val="{D9AFE315-A139-460A-AF7F-413907668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E4484" w:themeColor="text1" w:themeTint="BF"/>
        <w:lang w:val="fr-FR" w:eastAsia="ja-JP" w:bidi="ar-SA"/>
      </w:rPr>
    </w:rPrDefault>
    <w:pPrDefault>
      <w:pPr>
        <w:spacing w:after="180" w:line="33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8"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0F9D"/>
    <w:pPr>
      <w:spacing w:after="0" w:line="360" w:lineRule="auto"/>
      <w:contextualSpacing/>
    </w:pPr>
    <w:rPr>
      <w:color w:val="262140" w:themeColor="text1"/>
      <w:sz w:val="24"/>
    </w:rPr>
  </w:style>
  <w:style w:type="paragraph" w:styleId="Titre1">
    <w:name w:val="heading 1"/>
    <w:basedOn w:val="Normal"/>
    <w:next w:val="Normal"/>
    <w:link w:val="Titre1Car"/>
    <w:uiPriority w:val="7"/>
    <w:qFormat/>
    <w:rsid w:val="00D55CBC"/>
    <w:pPr>
      <w:pageBreakBefore/>
      <w:spacing w:before="480" w:after="120" w:line="240" w:lineRule="auto"/>
      <w:outlineLvl w:val="0"/>
    </w:pPr>
    <w:rPr>
      <w:rFonts w:asciiTheme="majorHAnsi" w:eastAsiaTheme="majorEastAsia" w:hAnsiTheme="majorHAnsi" w:cstheme="majorBidi"/>
      <w:b/>
      <w:bCs/>
      <w:caps/>
      <w:sz w:val="48"/>
    </w:rPr>
  </w:style>
  <w:style w:type="paragraph" w:styleId="Titre2">
    <w:name w:val="heading 2"/>
    <w:basedOn w:val="Normal"/>
    <w:next w:val="Normal"/>
    <w:link w:val="Titre2Car"/>
    <w:uiPriority w:val="7"/>
    <w:unhideWhenUsed/>
    <w:qFormat/>
    <w:pPr>
      <w:keepNext/>
      <w:keepLines/>
      <w:spacing w:before="240"/>
      <w:outlineLvl w:val="1"/>
    </w:pPr>
    <w:rPr>
      <w:rFonts w:asciiTheme="majorHAnsi" w:eastAsiaTheme="majorEastAsia" w:hAnsiTheme="majorHAnsi" w:cstheme="majorBidi"/>
      <w:b/>
      <w:bCs/>
      <w:sz w:val="28"/>
    </w:rPr>
  </w:style>
  <w:style w:type="paragraph" w:styleId="Titre3">
    <w:name w:val="heading 3"/>
    <w:basedOn w:val="Normal"/>
    <w:next w:val="Normal"/>
    <w:link w:val="Titre3Car"/>
    <w:uiPriority w:val="7"/>
    <w:unhideWhenUsed/>
    <w:qFormat/>
    <w:rsid w:val="000F6EED"/>
    <w:pPr>
      <w:keepNext/>
      <w:keepLines/>
      <w:spacing w:after="60" w:line="240" w:lineRule="auto"/>
      <w:ind w:left="29" w:right="29"/>
      <w:outlineLvl w:val="2"/>
    </w:pPr>
    <w:rPr>
      <w:rFonts w:asciiTheme="majorHAnsi" w:eastAsiaTheme="majorEastAsia" w:hAnsiTheme="majorHAnsi" w:cstheme="majorBidi"/>
      <w:b/>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unhideWhenUsed/>
    <w:pPr>
      <w:spacing w:line="240" w:lineRule="auto"/>
      <w:ind w:left="29" w:right="144"/>
    </w:pPr>
    <w:rPr>
      <w:color w:val="ECBD17" w:themeColor="accent1" w:themeShade="BF"/>
    </w:rPr>
  </w:style>
  <w:style w:type="character" w:customStyle="1" w:styleId="PieddepageCar">
    <w:name w:val="Pied de page Car"/>
    <w:basedOn w:val="Policepardfaut"/>
    <w:link w:val="Pieddepage"/>
    <w:uiPriority w:val="99"/>
    <w:rPr>
      <w:color w:val="ECBD17" w:themeColor="accent1" w:themeShade="BF"/>
    </w:rPr>
  </w:style>
  <w:style w:type="paragraph" w:styleId="Sous-titre">
    <w:name w:val="Subtitle"/>
    <w:basedOn w:val="Normal"/>
    <w:link w:val="Sous-titreCar"/>
    <w:uiPriority w:val="2"/>
    <w:unhideWhenUsed/>
    <w:qFormat/>
    <w:rsid w:val="00A91D75"/>
    <w:rPr>
      <w:rFonts w:asciiTheme="majorHAnsi" w:hAnsiTheme="majorHAnsi"/>
      <w:b/>
      <w:color w:val="3A3363" w:themeColor="text2"/>
      <w:sz w:val="36"/>
      <w:szCs w:val="36"/>
    </w:rPr>
  </w:style>
  <w:style w:type="paragraph" w:customStyle="1" w:styleId="Page">
    <w:name w:val="Page"/>
    <w:basedOn w:val="Normal"/>
    <w:next w:val="Normal"/>
    <w:uiPriority w:val="97"/>
    <w:unhideWhenUsed/>
    <w:qFormat/>
    <w:pPr>
      <w:spacing w:after="40" w:line="240" w:lineRule="auto"/>
    </w:pPr>
    <w:rPr>
      <w:sz w:val="36"/>
    </w:rPr>
  </w:style>
  <w:style w:type="paragraph" w:styleId="En-tte">
    <w:name w:val="header"/>
    <w:basedOn w:val="Normal"/>
    <w:link w:val="En-tteCar"/>
    <w:uiPriority w:val="99"/>
    <w:pPr>
      <w:spacing w:after="380" w:line="240" w:lineRule="auto"/>
    </w:pPr>
  </w:style>
  <w:style w:type="character" w:customStyle="1" w:styleId="En-tteCar">
    <w:name w:val="En-tête Car"/>
    <w:basedOn w:val="Policepardfaut"/>
    <w:link w:val="En-tte"/>
    <w:uiPriority w:val="99"/>
    <w:rPr>
      <w:color w:val="4E4484" w:themeColor="text1" w:themeTint="BF"/>
      <w:sz w:val="20"/>
    </w:rPr>
  </w:style>
  <w:style w:type="table" w:styleId="Grilledutableau">
    <w:name w:val="Table Grid"/>
    <w:basedOn w:val="Tableau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Titre3Car">
    <w:name w:val="Titre 3 Car"/>
    <w:basedOn w:val="Policepardfaut"/>
    <w:link w:val="Titre3"/>
    <w:uiPriority w:val="7"/>
    <w:rsid w:val="000F6EED"/>
    <w:rPr>
      <w:rFonts w:asciiTheme="majorHAnsi" w:eastAsiaTheme="majorEastAsia" w:hAnsiTheme="majorHAnsi" w:cstheme="majorBidi"/>
      <w:b/>
      <w:color w:val="262140" w:themeColor="text1"/>
      <w:sz w:val="24"/>
      <w:szCs w:val="24"/>
    </w:rPr>
  </w:style>
  <w:style w:type="paragraph" w:styleId="Titre">
    <w:name w:val="Title"/>
    <w:basedOn w:val="Normal"/>
    <w:link w:val="TitreCar"/>
    <w:uiPriority w:val="1"/>
    <w:qFormat/>
    <w:rsid w:val="001E59F3"/>
    <w:pPr>
      <w:framePr w:hSpace="180" w:wrap="around" w:vAnchor="text" w:hAnchor="text" w:x="-19" w:y="9067"/>
      <w:spacing w:line="240" w:lineRule="auto"/>
    </w:pPr>
    <w:rPr>
      <w:rFonts w:asciiTheme="majorHAnsi" w:eastAsiaTheme="majorEastAsia" w:hAnsiTheme="majorHAnsi" w:cstheme="majorBidi"/>
      <w:b/>
      <w:bCs/>
      <w:color w:val="FFFFFF" w:themeColor="background1"/>
      <w:sz w:val="72"/>
      <w:szCs w:val="90"/>
    </w:rPr>
  </w:style>
  <w:style w:type="character" w:customStyle="1" w:styleId="TitreCar">
    <w:name w:val="Titre Car"/>
    <w:basedOn w:val="Policepardfaut"/>
    <w:link w:val="Titre"/>
    <w:uiPriority w:val="1"/>
    <w:rsid w:val="001E59F3"/>
    <w:rPr>
      <w:rFonts w:asciiTheme="majorHAnsi" w:eastAsiaTheme="majorEastAsia" w:hAnsiTheme="majorHAnsi" w:cstheme="majorBidi"/>
      <w:b/>
      <w:bCs/>
      <w:color w:val="FFFFFF" w:themeColor="background1"/>
      <w:sz w:val="72"/>
      <w:szCs w:val="90"/>
    </w:rPr>
  </w:style>
  <w:style w:type="character" w:styleId="Textedelespacerserv">
    <w:name w:val="Placeholder Text"/>
    <w:basedOn w:val="Policepardfaut"/>
    <w:uiPriority w:val="99"/>
    <w:semiHidden/>
    <w:rPr>
      <w:color w:val="808080"/>
    </w:rPr>
  </w:style>
  <w:style w:type="paragraph" w:styleId="Textedebulles">
    <w:name w:val="Balloon Text"/>
    <w:basedOn w:val="Normal"/>
    <w:link w:val="TextedebullesCar"/>
    <w:uiPriority w:val="99"/>
    <w:semiHidden/>
    <w:unhideWhenUsed/>
    <w:pPr>
      <w:spacing w:line="240" w:lineRule="auto"/>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styleId="lev">
    <w:name w:val="Strong"/>
    <w:basedOn w:val="Policepardfaut"/>
    <w:uiPriority w:val="6"/>
    <w:qFormat/>
    <w:rPr>
      <w:b/>
      <w:bCs/>
    </w:rPr>
  </w:style>
  <w:style w:type="character" w:customStyle="1" w:styleId="Sous-titreCar">
    <w:name w:val="Sous-titre Car"/>
    <w:basedOn w:val="Policepardfaut"/>
    <w:link w:val="Sous-titre"/>
    <w:uiPriority w:val="2"/>
    <w:rsid w:val="00A91D75"/>
    <w:rPr>
      <w:rFonts w:asciiTheme="majorHAnsi" w:hAnsiTheme="majorHAnsi"/>
      <w:b/>
      <w:color w:val="3A3363" w:themeColor="text2"/>
      <w:sz w:val="36"/>
      <w:szCs w:val="36"/>
    </w:rPr>
  </w:style>
  <w:style w:type="paragraph" w:styleId="Sansinterligne">
    <w:name w:val="No Spacing"/>
    <w:link w:val="SansinterligneCar"/>
    <w:uiPriority w:val="98"/>
    <w:unhideWhenUsed/>
    <w:qFormat/>
    <w:pPr>
      <w:spacing w:after="0" w:line="240" w:lineRule="auto"/>
    </w:pPr>
  </w:style>
  <w:style w:type="paragraph" w:customStyle="1" w:styleId="Coordonnes">
    <w:name w:val="Coordonnées"/>
    <w:basedOn w:val="Normal"/>
    <w:uiPriority w:val="5"/>
    <w:qFormat/>
    <w:pPr>
      <w:spacing w:line="240" w:lineRule="auto"/>
      <w:ind w:left="29" w:right="144"/>
    </w:pPr>
    <w:rPr>
      <w:color w:val="ECBD17" w:themeColor="accent1" w:themeShade="BF"/>
    </w:rPr>
  </w:style>
  <w:style w:type="paragraph" w:styleId="TM1">
    <w:name w:val="toc 1"/>
    <w:basedOn w:val="Normal"/>
    <w:next w:val="Normal"/>
    <w:autoRedefine/>
    <w:uiPriority w:val="39"/>
    <w:unhideWhenUsed/>
    <w:rsid w:val="00A15763"/>
    <w:pPr>
      <w:tabs>
        <w:tab w:val="right" w:leader="underscore" w:pos="8424"/>
      </w:tabs>
      <w:spacing w:before="40" w:after="100" w:line="480" w:lineRule="auto"/>
    </w:pPr>
    <w:rPr>
      <w:noProof/>
      <w:kern w:val="20"/>
    </w:rPr>
  </w:style>
  <w:style w:type="character" w:customStyle="1" w:styleId="Titre1Car">
    <w:name w:val="Titre 1 Car"/>
    <w:basedOn w:val="Policepardfaut"/>
    <w:link w:val="Titre1"/>
    <w:uiPriority w:val="7"/>
    <w:rsid w:val="00D55CBC"/>
    <w:rPr>
      <w:rFonts w:asciiTheme="majorHAnsi" w:eastAsiaTheme="majorEastAsia" w:hAnsiTheme="majorHAnsi" w:cstheme="majorBidi"/>
      <w:b/>
      <w:bCs/>
      <w:caps/>
      <w:color w:val="262140" w:themeColor="text1"/>
      <w:sz w:val="48"/>
    </w:rPr>
  </w:style>
  <w:style w:type="paragraph" w:styleId="En-ttedetabledesmatires">
    <w:name w:val="TOC Heading"/>
    <w:basedOn w:val="Titre1"/>
    <w:next w:val="Normal"/>
    <w:uiPriority w:val="39"/>
    <w:unhideWhenUsed/>
    <w:qFormat/>
    <w:rsid w:val="00D476F7"/>
    <w:pPr>
      <w:spacing w:before="0" w:after="360"/>
      <w:outlineLvl w:val="9"/>
    </w:pPr>
    <w:rPr>
      <w:kern w:val="20"/>
      <w:sz w:val="44"/>
    </w:rPr>
  </w:style>
  <w:style w:type="character" w:customStyle="1" w:styleId="Titre2Car">
    <w:name w:val="Titre 2 Car"/>
    <w:basedOn w:val="Policepardfaut"/>
    <w:link w:val="Titre2"/>
    <w:uiPriority w:val="7"/>
    <w:rPr>
      <w:rFonts w:asciiTheme="majorHAnsi" w:eastAsiaTheme="majorEastAsia" w:hAnsiTheme="majorHAnsi" w:cstheme="majorBidi"/>
      <w:b/>
      <w:bCs/>
      <w:color w:val="262140" w:themeColor="text1"/>
      <w:sz w:val="28"/>
    </w:rPr>
  </w:style>
  <w:style w:type="paragraph" w:styleId="Citation">
    <w:name w:val="Quote"/>
    <w:basedOn w:val="Normal"/>
    <w:next w:val="Normal"/>
    <w:link w:val="CitationCar"/>
    <w:uiPriority w:val="3"/>
    <w:unhideWhenUsed/>
    <w:qFormat/>
    <w:rsid w:val="00D55CBC"/>
    <w:pPr>
      <w:spacing w:line="240" w:lineRule="auto"/>
    </w:pPr>
    <w:rPr>
      <w:b/>
      <w:i/>
      <w:iCs/>
      <w:color w:val="ECBD17" w:themeColor="accent1" w:themeShade="BF"/>
      <w:kern w:val="20"/>
      <w:sz w:val="36"/>
    </w:rPr>
  </w:style>
  <w:style w:type="character" w:customStyle="1" w:styleId="CitationCar">
    <w:name w:val="Citation Car"/>
    <w:basedOn w:val="Policepardfaut"/>
    <w:link w:val="Citation"/>
    <w:uiPriority w:val="3"/>
    <w:rsid w:val="00D55CBC"/>
    <w:rPr>
      <w:b/>
      <w:i/>
      <w:iCs/>
      <w:color w:val="ECBD17" w:themeColor="accent1" w:themeShade="BF"/>
      <w:kern w:val="20"/>
      <w:sz w:val="36"/>
    </w:rPr>
  </w:style>
  <w:style w:type="paragraph" w:styleId="Signature">
    <w:name w:val="Signature"/>
    <w:basedOn w:val="Normal"/>
    <w:link w:val="SignatureCar"/>
    <w:uiPriority w:val="8"/>
    <w:unhideWhenUsed/>
    <w:qFormat/>
    <w:rsid w:val="00E523C3"/>
    <w:pPr>
      <w:spacing w:before="720" w:line="312" w:lineRule="auto"/>
    </w:pPr>
    <w:rPr>
      <w:b/>
      <w:kern w:val="20"/>
    </w:rPr>
  </w:style>
  <w:style w:type="character" w:customStyle="1" w:styleId="SignatureCar">
    <w:name w:val="Signature Car"/>
    <w:basedOn w:val="Policepardfaut"/>
    <w:link w:val="Signature"/>
    <w:uiPriority w:val="8"/>
    <w:rsid w:val="00E523C3"/>
    <w:rPr>
      <w:b/>
      <w:color w:val="262140" w:themeColor="text1"/>
      <w:kern w:val="20"/>
      <w:sz w:val="24"/>
    </w:rPr>
  </w:style>
  <w:style w:type="character" w:customStyle="1" w:styleId="SansinterligneCar">
    <w:name w:val="Sans interligne Car"/>
    <w:basedOn w:val="Policepardfaut"/>
    <w:link w:val="Sansinterligne"/>
    <w:uiPriority w:val="98"/>
  </w:style>
  <w:style w:type="paragraph" w:styleId="Listepuces">
    <w:name w:val="List Bullet"/>
    <w:basedOn w:val="Normal"/>
    <w:uiPriority w:val="11"/>
    <w:qFormat/>
    <w:rsid w:val="002063EE"/>
    <w:pPr>
      <w:numPr>
        <w:numId w:val="1"/>
      </w:numPr>
      <w:spacing w:before="40" w:after="40" w:line="288" w:lineRule="auto"/>
    </w:pPr>
    <w:rPr>
      <w:szCs w:val="22"/>
      <w:lang w:eastAsia="en-US"/>
    </w:rPr>
  </w:style>
  <w:style w:type="paragraph" w:styleId="Listenumros">
    <w:name w:val="List Number"/>
    <w:basedOn w:val="Listenumros2"/>
    <w:uiPriority w:val="9"/>
    <w:unhideWhenUsed/>
    <w:qFormat/>
    <w:rsid w:val="00D476F7"/>
  </w:style>
  <w:style w:type="paragraph" w:styleId="Listenumros2">
    <w:name w:val="List Number 2"/>
    <w:basedOn w:val="Normal"/>
    <w:uiPriority w:val="10"/>
    <w:qFormat/>
    <w:rsid w:val="001865F2"/>
    <w:pPr>
      <w:numPr>
        <w:numId w:val="2"/>
      </w:numPr>
    </w:pPr>
  </w:style>
  <w:style w:type="table" w:customStyle="1" w:styleId="Tableaufinancier">
    <w:name w:val="Tableau financier"/>
    <w:basedOn w:val="TableauNormal"/>
    <w:uiPriority w:val="99"/>
    <w:rsid w:val="00944D7A"/>
    <w:pPr>
      <w:spacing w:before="60" w:after="60" w:line="240" w:lineRule="auto"/>
      <w:jc w:val="right"/>
    </w:pPr>
    <w:tblPr>
      <w:tblBorders>
        <w:top w:val="single" w:sz="8" w:space="0" w:color="262140" w:themeColor="text1"/>
        <w:left w:val="single" w:sz="8" w:space="0" w:color="262140" w:themeColor="text1"/>
        <w:bottom w:val="single" w:sz="24" w:space="0" w:color="262140" w:themeColor="text1"/>
        <w:right w:val="single" w:sz="8" w:space="0" w:color="262140" w:themeColor="text1"/>
        <w:insideH w:val="single" w:sz="8" w:space="0" w:color="262140" w:themeColor="text1"/>
        <w:insideV w:val="single" w:sz="8" w:space="0" w:color="26214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262140" w:themeColor="text1"/>
        <w:sz w:val="22"/>
      </w:rPr>
    </w:tblStylePr>
    <w:tblStylePr w:type="firstCol">
      <w:pPr>
        <w:wordWrap/>
        <w:jc w:val="left"/>
      </w:pPr>
      <w:rPr>
        <w:b/>
        <w:color w:val="26214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pPr>
      <w:spacing w:line="240" w:lineRule="auto"/>
    </w:pPr>
  </w:style>
  <w:style w:type="character" w:customStyle="1" w:styleId="CommentaireCar">
    <w:name w:val="Commentaire Car"/>
    <w:basedOn w:val="Policepardfaut"/>
    <w:link w:val="Commentaire"/>
    <w:uiPriority w:val="99"/>
    <w:semiHidden/>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rPr>
  </w:style>
  <w:style w:type="table" w:styleId="Ombrageclair">
    <w:name w:val="Light Shading"/>
    <w:basedOn w:val="TableauNormal"/>
    <w:uiPriority w:val="60"/>
    <w:pPr>
      <w:spacing w:after="0" w:line="240" w:lineRule="auto"/>
    </w:pPr>
    <w:rPr>
      <w:color w:val="1C182F" w:themeColor="text1" w:themeShade="BF"/>
    </w:rPr>
    <w:tblPr>
      <w:tblStyleRowBandSize w:val="1"/>
      <w:tblStyleColBandSize w:val="1"/>
      <w:tblBorders>
        <w:top w:val="single" w:sz="8" w:space="0" w:color="262140" w:themeColor="text1"/>
        <w:bottom w:val="single" w:sz="8" w:space="0" w:color="262140" w:themeColor="text1"/>
      </w:tblBorders>
    </w:tblPr>
    <w:tblStylePr w:type="fir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la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BBDC" w:themeFill="text1" w:themeFillTint="3F"/>
      </w:tcPr>
    </w:tblStylePr>
    <w:tblStylePr w:type="band1Horz">
      <w:tblPr/>
      <w:tcPr>
        <w:tcBorders>
          <w:left w:val="nil"/>
          <w:right w:val="nil"/>
          <w:insideH w:val="nil"/>
          <w:insideV w:val="nil"/>
        </w:tcBorders>
        <w:shd w:val="clear" w:color="auto" w:fill="C0BBDC" w:themeFill="text1" w:themeFillTint="3F"/>
      </w:tcPr>
    </w:tblStylePr>
  </w:style>
  <w:style w:type="paragraph" w:customStyle="1" w:styleId="Organisation">
    <w:name w:val="Organisation"/>
    <w:basedOn w:val="Normal"/>
    <w:uiPriority w:val="4"/>
    <w:qFormat/>
    <w:pPr>
      <w:spacing w:after="60" w:line="240" w:lineRule="auto"/>
      <w:ind w:left="-2318" w:right="29"/>
    </w:pPr>
    <w:rPr>
      <w:b/>
      <w:bCs/>
      <w:color w:val="ECBD17" w:themeColor="accent1" w:themeShade="BF"/>
      <w:sz w:val="36"/>
    </w:rPr>
  </w:style>
  <w:style w:type="paragraph" w:styleId="Lgende">
    <w:name w:val="caption"/>
    <w:basedOn w:val="Normal"/>
    <w:uiPriority w:val="35"/>
    <w:qFormat/>
    <w:rsid w:val="00577305"/>
    <w:pPr>
      <w:spacing w:after="120" w:line="240" w:lineRule="auto"/>
    </w:pPr>
    <w:rPr>
      <w:iCs/>
      <w:color w:val="auto"/>
      <w:sz w:val="18"/>
      <w:szCs w:val="18"/>
    </w:rPr>
  </w:style>
  <w:style w:type="paragraph" w:styleId="Citationintense">
    <w:name w:val="Intense Quote"/>
    <w:basedOn w:val="Normal"/>
    <w:next w:val="Normal"/>
    <w:link w:val="CitationintenseCar"/>
    <w:uiPriority w:val="30"/>
    <w:semiHidden/>
    <w:qFormat/>
    <w:rsid w:val="00FE3D2C"/>
    <w:pPr>
      <w:pBdr>
        <w:top w:val="single" w:sz="4" w:space="10" w:color="ECBD17" w:themeColor="accent1" w:themeShade="BF"/>
        <w:bottom w:val="single" w:sz="4" w:space="10" w:color="ECBD17" w:themeColor="accent1" w:themeShade="BF"/>
      </w:pBdr>
      <w:spacing w:before="360" w:after="360"/>
      <w:ind w:left="864" w:right="864"/>
      <w:jc w:val="center"/>
    </w:pPr>
    <w:rPr>
      <w:i/>
      <w:iCs/>
      <w:color w:val="ECBD17" w:themeColor="accent1" w:themeShade="BF"/>
    </w:rPr>
  </w:style>
  <w:style w:type="character" w:customStyle="1" w:styleId="CitationintenseCar">
    <w:name w:val="Citation intense Car"/>
    <w:basedOn w:val="Policepardfaut"/>
    <w:link w:val="Citationintense"/>
    <w:uiPriority w:val="30"/>
    <w:semiHidden/>
    <w:rsid w:val="00FE3D2C"/>
    <w:rPr>
      <w:i/>
      <w:iCs/>
      <w:color w:val="ECBD17" w:themeColor="accent1" w:themeShade="BF"/>
    </w:rPr>
  </w:style>
  <w:style w:type="paragraph" w:customStyle="1" w:styleId="Miseenvidence2">
    <w:name w:val="Mise en évidence 2"/>
    <w:basedOn w:val="Normal"/>
    <w:link w:val="Caractredemiseenvidence2"/>
    <w:uiPriority w:val="8"/>
    <w:qFormat/>
    <w:rsid w:val="002063EE"/>
    <w:pPr>
      <w:spacing w:before="240" w:after="240" w:line="288" w:lineRule="auto"/>
    </w:pPr>
    <w:rPr>
      <w:b/>
      <w:spacing w:val="20"/>
    </w:rPr>
  </w:style>
  <w:style w:type="character" w:customStyle="1" w:styleId="Caractredemiseenvidence2">
    <w:name w:val="Caractère de mise en évidence 2"/>
    <w:basedOn w:val="Policepardfaut"/>
    <w:link w:val="Miseenvidence2"/>
    <w:uiPriority w:val="8"/>
    <w:rsid w:val="002063EE"/>
    <w:rPr>
      <w:b/>
      <w:color w:val="262140" w:themeColor="text1"/>
      <w:spacing w:val="20"/>
      <w:sz w:val="24"/>
    </w:rPr>
  </w:style>
  <w:style w:type="paragraph" w:styleId="TM2">
    <w:name w:val="toc 2"/>
    <w:basedOn w:val="Normal"/>
    <w:next w:val="Normal"/>
    <w:autoRedefine/>
    <w:uiPriority w:val="39"/>
    <w:unhideWhenUsed/>
    <w:rsid w:val="00E523C3"/>
    <w:pPr>
      <w:spacing w:after="100"/>
      <w:ind w:left="240"/>
    </w:pPr>
  </w:style>
  <w:style w:type="character" w:styleId="Lienhypertexte">
    <w:name w:val="Hyperlink"/>
    <w:basedOn w:val="Policepardfaut"/>
    <w:uiPriority w:val="99"/>
    <w:unhideWhenUsed/>
    <w:rsid w:val="00E523C3"/>
    <w:rPr>
      <w:color w:val="ECBE18" w:themeColor="hyperlink"/>
      <w:u w:val="single"/>
    </w:rPr>
  </w:style>
  <w:style w:type="table" w:styleId="TableauListe1Clair-Accentuation6">
    <w:name w:val="List Table 1 Light Accent 6"/>
    <w:basedOn w:val="TableauNormal"/>
    <w:uiPriority w:val="46"/>
    <w:rsid w:val="002063EE"/>
    <w:pPr>
      <w:spacing w:after="0" w:line="240" w:lineRule="auto"/>
    </w:pPr>
    <w:tblPr>
      <w:tblStyleRowBandSize w:val="1"/>
      <w:tblStyleColBandSize w:val="1"/>
    </w:tblPr>
    <w:tblStylePr w:type="firstRow">
      <w:rPr>
        <w:b/>
        <w:bCs/>
      </w:rPr>
      <w:tblPr/>
      <w:tcPr>
        <w:tcBorders>
          <w:bottom w:val="single" w:sz="4" w:space="0" w:color="7E7EB9" w:themeColor="accent6" w:themeTint="99"/>
        </w:tcBorders>
      </w:tcPr>
    </w:tblStylePr>
    <w:tblStylePr w:type="lastRow">
      <w:rPr>
        <w:b/>
        <w:bCs/>
      </w:rPr>
      <w:tblPr/>
      <w:tcPr>
        <w:tcBorders>
          <w:top w:val="single" w:sz="4" w:space="0" w:color="7E7EB9" w:themeColor="accent6" w:themeTint="99"/>
        </w:tcBorders>
      </w:tcPr>
    </w:tblStylePr>
    <w:tblStylePr w:type="firstCol">
      <w:rPr>
        <w:b/>
        <w:bCs/>
      </w:rPr>
    </w:tblStylePr>
    <w:tblStylePr w:type="lastCol">
      <w:rPr>
        <w:b/>
        <w:bCs/>
      </w:rPr>
    </w:tblStylePr>
    <w:tblStylePr w:type="band1Vert">
      <w:tblPr/>
      <w:tcPr>
        <w:shd w:val="clear" w:color="auto" w:fill="D4D4E8" w:themeFill="accent6" w:themeFillTint="33"/>
      </w:tcPr>
    </w:tblStylePr>
    <w:tblStylePr w:type="band1Horz">
      <w:tblPr/>
      <w:tcPr>
        <w:shd w:val="clear" w:color="auto" w:fill="D4D4E8" w:themeFill="accent6" w:themeFillTint="33"/>
      </w:tcPr>
    </w:tblStylePr>
  </w:style>
  <w:style w:type="paragraph" w:styleId="Paragraphedeliste">
    <w:name w:val="List Paragraph"/>
    <w:basedOn w:val="Normal"/>
    <w:uiPriority w:val="34"/>
    <w:semiHidden/>
    <w:qFormat/>
    <w:rsid w:val="00E55B65"/>
    <w:pPr>
      <w:ind w:left="720"/>
    </w:pPr>
  </w:style>
  <w:style w:type="paragraph" w:styleId="TM3">
    <w:name w:val="toc 3"/>
    <w:basedOn w:val="Normal"/>
    <w:next w:val="Normal"/>
    <w:autoRedefine/>
    <w:uiPriority w:val="39"/>
    <w:unhideWhenUsed/>
    <w:rsid w:val="00F322D8"/>
    <w:pPr>
      <w:spacing w:after="100"/>
      <w:ind w:left="480"/>
    </w:pPr>
  </w:style>
  <w:style w:type="character" w:styleId="Mentionnonrsolue">
    <w:name w:val="Unresolved Mention"/>
    <w:basedOn w:val="Policepardfaut"/>
    <w:uiPriority w:val="99"/>
    <w:semiHidden/>
    <w:unhideWhenUsed/>
    <w:rsid w:val="003E23DB"/>
    <w:rPr>
      <w:color w:val="605E5C"/>
      <w:shd w:val="clear" w:color="auto" w:fill="E1DFDD"/>
    </w:rPr>
  </w:style>
  <w:style w:type="paragraph" w:customStyle="1" w:styleId="Titre1-MS">
    <w:name w:val="Titre 1 - MS"/>
    <w:basedOn w:val="Titre1"/>
    <w:link w:val="Titre1-MSCar"/>
    <w:qFormat/>
    <w:rsid w:val="00FC0BC8"/>
    <w:rPr>
      <w:rFonts w:ascii="Poppins" w:hAnsi="Poppins"/>
      <w:sz w:val="36"/>
    </w:rPr>
  </w:style>
  <w:style w:type="paragraph" w:customStyle="1" w:styleId="Titre2-MS">
    <w:name w:val="Titre 2 - MS"/>
    <w:link w:val="Titre2-MSCar"/>
    <w:qFormat/>
    <w:rsid w:val="00644E0D"/>
    <w:pPr>
      <w:framePr w:wrap="notBeside" w:vAnchor="text" w:hAnchor="text" w:y="1"/>
      <w:spacing w:before="360" w:after="240"/>
    </w:pPr>
    <w:rPr>
      <w:rFonts w:ascii="Poppins" w:eastAsiaTheme="majorEastAsia" w:hAnsi="Poppins" w:cstheme="majorBidi"/>
      <w:b/>
      <w:bCs/>
      <w:color w:val="262140" w:themeColor="text1"/>
      <w:sz w:val="28"/>
    </w:rPr>
  </w:style>
  <w:style w:type="character" w:customStyle="1" w:styleId="Titre1-MSCar">
    <w:name w:val="Titre 1 - MS Car"/>
    <w:basedOn w:val="Policepardfaut"/>
    <w:link w:val="Titre1-MS"/>
    <w:rsid w:val="00FC0BC8"/>
    <w:rPr>
      <w:rFonts w:ascii="Poppins" w:eastAsiaTheme="majorEastAsia" w:hAnsi="Poppins" w:cstheme="majorBidi"/>
      <w:b/>
      <w:bCs/>
      <w:caps/>
      <w:color w:val="262140" w:themeColor="text1"/>
      <w:sz w:val="36"/>
    </w:rPr>
  </w:style>
  <w:style w:type="paragraph" w:customStyle="1" w:styleId="Titre3-MS">
    <w:name w:val="Titre 3 - MS"/>
    <w:basedOn w:val="Titre2-MS"/>
    <w:link w:val="Titre3-MSCar"/>
    <w:qFormat/>
    <w:rsid w:val="008A5F98"/>
    <w:pPr>
      <w:framePr w:wrap="notBeside"/>
    </w:pPr>
    <w:rPr>
      <w:sz w:val="24"/>
    </w:rPr>
  </w:style>
  <w:style w:type="character" w:customStyle="1" w:styleId="Titre2-MSCar">
    <w:name w:val="Titre 2 - MS Car"/>
    <w:basedOn w:val="Titre1-MSCar"/>
    <w:link w:val="Titre2-MS"/>
    <w:rsid w:val="00644E0D"/>
    <w:rPr>
      <w:rFonts w:ascii="Poppins" w:eastAsiaTheme="majorEastAsia" w:hAnsi="Poppins" w:cstheme="majorBidi"/>
      <w:b/>
      <w:bCs/>
      <w:caps w:val="0"/>
      <w:color w:val="262140" w:themeColor="text1"/>
      <w:sz w:val="28"/>
    </w:rPr>
  </w:style>
  <w:style w:type="paragraph" w:customStyle="1" w:styleId="Normal-MS">
    <w:name w:val="Normal - MS"/>
    <w:link w:val="Normal-MSCar"/>
    <w:qFormat/>
    <w:rsid w:val="00306A9C"/>
    <w:pPr>
      <w:spacing w:line="240" w:lineRule="auto"/>
    </w:pPr>
    <w:rPr>
      <w:rFonts w:ascii="Poppins" w:hAnsi="Poppins"/>
      <w:color w:val="262140" w:themeColor="text1"/>
      <w:sz w:val="24"/>
    </w:rPr>
  </w:style>
  <w:style w:type="character" w:customStyle="1" w:styleId="Titre3-MSCar">
    <w:name w:val="Titre 3 - MS Car"/>
    <w:basedOn w:val="Titre2-MSCar"/>
    <w:link w:val="Titre3-MS"/>
    <w:rsid w:val="008A5F98"/>
    <w:rPr>
      <w:rFonts w:ascii="Poppins" w:eastAsiaTheme="majorEastAsia" w:hAnsi="Poppins" w:cstheme="majorBidi"/>
      <w:b/>
      <w:bCs/>
      <w:caps w:val="0"/>
      <w:color w:val="262140" w:themeColor="text1"/>
      <w:sz w:val="24"/>
    </w:rPr>
  </w:style>
  <w:style w:type="character" w:customStyle="1" w:styleId="Normal-MSCar">
    <w:name w:val="Normal - MS Car"/>
    <w:basedOn w:val="Titre3-MSCar"/>
    <w:link w:val="Normal-MS"/>
    <w:rsid w:val="00306A9C"/>
    <w:rPr>
      <w:rFonts w:ascii="Poppins" w:eastAsiaTheme="majorEastAsia" w:hAnsi="Poppins" w:cstheme="majorBidi"/>
      <w:b w:val="0"/>
      <w:bCs w:val="0"/>
      <w:caps/>
      <w:color w:val="26214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hyperlink" Target="https://stileex.xyz/gestion-stock-madagasca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mad\AppData\Roaming\Microsoft\Templates\Rapport%20annuel%20(conception%20Rouge%20et%20noir).dotx" TargetMode="External"/></Relationships>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Rapport annuel (conception Rouge et noir)</Template>
  <TotalTime>650</TotalTime>
  <Pages>22</Pages>
  <Words>3001</Words>
  <Characters>16506</Characters>
  <Application>Microsoft Office Word</Application>
  <DocSecurity>0</DocSecurity>
  <Lines>137</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mohammad rahmani</dc:creator>
  <cp:keywords/>
  <cp:lastModifiedBy>Atelier GOHIN</cp:lastModifiedBy>
  <cp:revision>352</cp:revision>
  <cp:lastPrinted>2022-11-15T11:50:00Z</cp:lastPrinted>
  <dcterms:created xsi:type="dcterms:W3CDTF">2022-10-31T21:02:00Z</dcterms:created>
  <dcterms:modified xsi:type="dcterms:W3CDTF">2022-11-15T13:15:00Z</dcterms:modified>
  <cp:contentStatus/>
  <cp:version/>
</cp:coreProperties>
</file>